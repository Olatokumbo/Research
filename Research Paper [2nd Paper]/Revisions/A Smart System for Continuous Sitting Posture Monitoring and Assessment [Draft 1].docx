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8ED24" w14:textId="2DFE4CCA" w:rsidR="00E93210" w:rsidRPr="006453D9" w:rsidRDefault="00E93210" w:rsidP="00E93210">
      <w:pPr>
        <w:pStyle w:val="MDPI11articletype"/>
      </w:pPr>
      <w:r w:rsidRPr="006453D9">
        <w:t>Art</w:t>
      </w:r>
      <w:r w:rsidR="0031544F">
        <w:t>icle</w:t>
      </w:r>
    </w:p>
    <w:p w14:paraId="43CE543F" w14:textId="6255753F" w:rsidR="00E93210" w:rsidRPr="003B1AF1" w:rsidRDefault="00E81F53" w:rsidP="00E93210">
      <w:pPr>
        <w:pStyle w:val="MDPI12title"/>
      </w:pPr>
      <w:r w:rsidRPr="00E81F53">
        <w:t>A Smart System for Continuous Sitting Posture Monitoring and Assessment</w:t>
      </w:r>
    </w:p>
    <w:p w14:paraId="5D82CA61" w14:textId="12696A3A" w:rsidR="00913916" w:rsidRDefault="003F6B55" w:rsidP="00E93210">
      <w:pPr>
        <w:pStyle w:val="MDPI13authornames"/>
      </w:pPr>
      <w:r>
        <w:t>David Faith Odesola</w:t>
      </w:r>
      <w:r w:rsidR="00E93210" w:rsidRPr="001F31D1">
        <w:rPr>
          <w:vertAlign w:val="superscript"/>
        </w:rPr>
        <w:t>1</w:t>
      </w:r>
      <w:r w:rsidR="00E93210" w:rsidRPr="00D945EC">
        <w:t xml:space="preserve">, </w:t>
      </w:r>
      <w:r>
        <w:t>Janusz Kulon</w:t>
      </w:r>
      <w:r w:rsidRPr="001F31D1">
        <w:rPr>
          <w:vertAlign w:val="superscript"/>
        </w:rPr>
        <w:t>1</w:t>
      </w:r>
      <w:r w:rsidR="00E93210" w:rsidRPr="00D945EC">
        <w:t xml:space="preserve"> and</w:t>
      </w:r>
      <w:r w:rsidR="0017537C">
        <w:t xml:space="preserve">, </w:t>
      </w:r>
      <w:r w:rsidR="0017537C" w:rsidRPr="0017537C">
        <w:t>Shiny Verghese</w:t>
      </w:r>
      <w:r w:rsidR="0017537C" w:rsidRPr="001F31D1">
        <w:rPr>
          <w:vertAlign w:val="superscript"/>
        </w:rPr>
        <w:t>1</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EF08AF" w14:paraId="34822214" w14:textId="77777777">
        <w:tc>
          <w:tcPr>
            <w:tcW w:w="2410" w:type="dxa"/>
            <w:shd w:val="clear" w:color="auto" w:fill="auto"/>
          </w:tcPr>
          <w:p w14:paraId="7D9ACEBD" w14:textId="77777777" w:rsidR="00913916" w:rsidRPr="00D836BD" w:rsidRDefault="00913916">
            <w:pPr>
              <w:pStyle w:val="MDPI61Citation"/>
              <w:spacing w:after="120" w:line="240" w:lineRule="exact"/>
            </w:pPr>
            <w:r w:rsidRPr="00070792">
              <w:rPr>
                <w:b/>
              </w:rPr>
              <w:t>Citation:</w:t>
            </w:r>
            <w:r>
              <w:rPr>
                <w:b/>
              </w:rPr>
              <w:t xml:space="preserve"> </w:t>
            </w:r>
            <w:r>
              <w:t>To be added by editorial staff during production.</w:t>
            </w:r>
          </w:p>
          <w:p w14:paraId="36FA3141" w14:textId="77777777" w:rsidR="00913916" w:rsidRDefault="00913916">
            <w:pPr>
              <w:pStyle w:val="MDPI14history"/>
              <w:spacing w:before="120" w:after="120"/>
              <w:rPr>
                <w:rFonts w:ascii="SimSun" w:eastAsia="SimSun" w:hAnsi="SimSun" w:cs="SimSun"/>
                <w:lang w:eastAsia="zh-CN"/>
              </w:rPr>
            </w:pPr>
            <w:r>
              <w:t xml:space="preserve">Academic Editor: </w:t>
            </w:r>
            <w:proofErr w:type="spellStart"/>
            <w:r>
              <w:t>Firstname</w:t>
            </w:r>
            <w:proofErr w:type="spellEnd"/>
            <w:r>
              <w:t xml:space="preserve"> </w:t>
            </w:r>
            <w:proofErr w:type="spellStart"/>
            <w:r>
              <w:t>Lastname</w:t>
            </w:r>
            <w:proofErr w:type="spellEnd"/>
          </w:p>
          <w:p w14:paraId="3740698C" w14:textId="77777777" w:rsidR="00913916" w:rsidRDefault="00913916">
            <w:pPr>
              <w:pStyle w:val="MDPI14history"/>
              <w:spacing w:before="120"/>
              <w:rPr>
                <w:rFonts w:ascii="SimSun" w:eastAsia="SimSun" w:hAnsi="SimSun" w:cs="SimSun"/>
              </w:rPr>
            </w:pPr>
            <w:r>
              <w:rPr>
                <w:szCs w:val="14"/>
              </w:rPr>
              <w:t>Received: date</w:t>
            </w:r>
          </w:p>
          <w:p w14:paraId="3D1DFF05" w14:textId="77777777" w:rsidR="00913916" w:rsidRDefault="00913916">
            <w:pPr>
              <w:pStyle w:val="MDPI14history"/>
              <w:rPr>
                <w:szCs w:val="14"/>
              </w:rPr>
            </w:pPr>
            <w:r>
              <w:rPr>
                <w:szCs w:val="14"/>
              </w:rPr>
              <w:t>Revised: date</w:t>
            </w:r>
          </w:p>
          <w:p w14:paraId="42CD3084" w14:textId="77777777" w:rsidR="00913916" w:rsidRDefault="00913916">
            <w:pPr>
              <w:pStyle w:val="MDPI14history"/>
              <w:rPr>
                <w:szCs w:val="14"/>
              </w:rPr>
            </w:pPr>
            <w:r>
              <w:rPr>
                <w:szCs w:val="14"/>
              </w:rPr>
              <w:t>Accepted: date</w:t>
            </w:r>
          </w:p>
          <w:p w14:paraId="54CB1FA7" w14:textId="77777777" w:rsidR="00913916" w:rsidRDefault="00913916">
            <w:pPr>
              <w:pStyle w:val="MDPI14history"/>
              <w:spacing w:after="120"/>
              <w:rPr>
                <w:szCs w:val="14"/>
              </w:rPr>
            </w:pPr>
            <w:r>
              <w:rPr>
                <w:szCs w:val="14"/>
              </w:rPr>
              <w:t>Published: date</w:t>
            </w:r>
          </w:p>
          <w:p w14:paraId="0F8A327F" w14:textId="77777777" w:rsidR="00913916" w:rsidRPr="00EF08AF" w:rsidRDefault="00913916">
            <w:pPr>
              <w:adjustRightInd w:val="0"/>
              <w:snapToGrid w:val="0"/>
              <w:spacing w:before="120" w:line="240" w:lineRule="atLeast"/>
              <w:ind w:right="113"/>
              <w:jc w:val="left"/>
              <w:rPr>
                <w:rFonts w:eastAsia="DengXian"/>
                <w:bCs/>
                <w:sz w:val="14"/>
                <w:szCs w:val="14"/>
                <w:lang w:bidi="en-US"/>
              </w:rPr>
            </w:pPr>
            <w:r w:rsidRPr="00EF08AF">
              <w:rPr>
                <w:rFonts w:eastAsia="DengXian"/>
                <w:noProof/>
              </w:rPr>
              <w:drawing>
                <wp:inline distT="0" distB="0" distL="0" distR="0" wp14:anchorId="4B70F5B1" wp14:editId="478E5527">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43BFEA09" w14:textId="77777777" w:rsidR="00913916" w:rsidRPr="00EF08AF" w:rsidRDefault="00913916" w:rsidP="00554016">
            <w:pPr>
              <w:pStyle w:val="MDPI72Copyright"/>
              <w:rPr>
                <w:rFonts w:eastAsia="DengXian"/>
                <w:lang w:bidi="en-US"/>
              </w:rPr>
            </w:pPr>
            <w:r w:rsidRPr="00EF08AF">
              <w:rPr>
                <w:rFonts w:eastAsia="DengXian"/>
                <w:b/>
                <w:lang w:bidi="en-US"/>
              </w:rPr>
              <w:t>Copyright:</w:t>
            </w:r>
            <w:r w:rsidRPr="00EF08AF">
              <w:rPr>
                <w:rFonts w:eastAsia="DengXian"/>
                <w:lang w:bidi="en-US"/>
              </w:rPr>
              <w:t xml:space="preserve"> </w:t>
            </w:r>
            <w:r w:rsidR="003C7292">
              <w:rPr>
                <w:rFonts w:eastAsia="DengXian"/>
                <w:lang w:bidi="en-US"/>
              </w:rPr>
              <w:t>© 2024 by the</w:t>
            </w:r>
            <w:r>
              <w:rPr>
                <w:rFonts w:eastAsia="DengXian"/>
                <w:lang w:bidi="en-US"/>
              </w:rPr>
              <w:t xml:space="preserve"> authors. Submitted for possible open access publication under the terms and conditions of the Creative Commons </w:t>
            </w:r>
            <w:r w:rsidRPr="00EF08AF">
              <w:rPr>
                <w:rFonts w:eastAsia="DengXian"/>
                <w:lang w:bidi="en-US"/>
              </w:rPr>
              <w:t>Attribution (CC BY) license (</w:t>
            </w:r>
            <w:r>
              <w:rPr>
                <w:rFonts w:eastAsia="DengXian"/>
                <w:lang w:bidi="en-US"/>
              </w:rPr>
              <w:t>https://</w:t>
            </w:r>
            <w:r w:rsidRPr="00EF08AF">
              <w:rPr>
                <w:rFonts w:eastAsia="DengXian"/>
                <w:lang w:bidi="en-US"/>
              </w:rPr>
              <w:t>creativecommons.org/licenses/by/4.0/).</w:t>
            </w:r>
          </w:p>
        </w:tc>
      </w:tr>
    </w:tbl>
    <w:p w14:paraId="7F6225B0" w14:textId="037F050E" w:rsidR="00E93210" w:rsidRPr="00D945EC" w:rsidRDefault="00897848" w:rsidP="00E93210">
      <w:pPr>
        <w:pStyle w:val="MDPI16affiliation"/>
      </w:pPr>
      <w:r w:rsidRPr="00897848">
        <w:rPr>
          <w:vertAlign w:val="superscript"/>
        </w:rPr>
        <w:t>1</w:t>
      </w:r>
      <w:r w:rsidR="00E93210" w:rsidRPr="00D945EC">
        <w:tab/>
      </w:r>
      <w:r w:rsidR="00732A6D" w:rsidRPr="00732A6D">
        <w:t>Faculty of Computing, Engineering and Science, University of South Wales, Pontypridd, CF37 1DL, UK; 30025293@students.southwales.ac.uk; j.kulon@southwales.ac.uk; shiny.verghese@southwales.ac.uk</w:t>
      </w:r>
    </w:p>
    <w:p w14:paraId="734CDBA1" w14:textId="77777777" w:rsidR="00E93210" w:rsidRPr="00D945EC" w:rsidRDefault="00E93210" w:rsidP="00E93210">
      <w:pPr>
        <w:pStyle w:val="MDPI16affiliation"/>
      </w:pPr>
      <w:r w:rsidRPr="00D945EC">
        <w:rPr>
          <w:vertAlign w:val="superscript"/>
        </w:rPr>
        <w:t>2</w:t>
      </w:r>
      <w:r w:rsidRPr="00D945EC">
        <w:tab/>
        <w:t>Affiliation 2; e-mail@e-mail.com</w:t>
      </w:r>
    </w:p>
    <w:p w14:paraId="669291B8" w14:textId="77777777" w:rsidR="00E93210" w:rsidRPr="00550626" w:rsidRDefault="00E93210" w:rsidP="00E93210">
      <w:pPr>
        <w:pStyle w:val="MDPI16affiliation"/>
      </w:pPr>
      <w:r w:rsidRPr="00AF504B">
        <w:rPr>
          <w:b/>
        </w:rPr>
        <w:t>*</w:t>
      </w:r>
      <w:r w:rsidRPr="00D945EC">
        <w:tab/>
        <w:t>Correspondence: e-mail@e-mail.com; Tel.: (optional; include country code; if there are multiple correspondin</w:t>
      </w:r>
      <w:r>
        <w:t>g authors, add author initials)</w:t>
      </w:r>
    </w:p>
    <w:p w14:paraId="1FED1EC8" w14:textId="64914FB3" w:rsidR="00E93210" w:rsidRPr="00550626" w:rsidRDefault="00E93210" w:rsidP="00E93210">
      <w:pPr>
        <w:pStyle w:val="MDPI17abstract"/>
        <w:rPr>
          <w:szCs w:val="18"/>
        </w:rPr>
      </w:pPr>
      <w:r w:rsidRPr="00550626">
        <w:rPr>
          <w:b/>
          <w:szCs w:val="18"/>
        </w:rPr>
        <w:t xml:space="preserve">Abstract: </w:t>
      </w:r>
      <w:r w:rsidR="00745DF4" w:rsidRPr="00745DF4">
        <w:rPr>
          <w:b/>
          <w:color w:val="FF0000"/>
          <w:szCs w:val="18"/>
        </w:rPr>
        <w:t>&lt;&lt;</w:t>
      </w:r>
      <w:r w:rsidR="00745DF4" w:rsidRPr="00745DF4">
        <w:rPr>
          <w:color w:val="FF0000"/>
          <w:szCs w:val="18"/>
        </w:rPr>
        <w:t>TO BE FILLED</w:t>
      </w:r>
      <w:r w:rsidR="00745DF4">
        <w:rPr>
          <w:color w:val="FF0000"/>
          <w:szCs w:val="18"/>
        </w:rPr>
        <w:t>&gt;&gt;</w:t>
      </w:r>
      <w:r w:rsidR="004846E4" w:rsidRPr="00745DF4">
        <w:rPr>
          <w:color w:val="FF0000"/>
          <w:szCs w:val="18"/>
        </w:rPr>
        <w:t>.</w:t>
      </w:r>
    </w:p>
    <w:p w14:paraId="66C29773" w14:textId="16844A3D" w:rsidR="00E93210" w:rsidRPr="00550626" w:rsidRDefault="00E93210" w:rsidP="00E93210">
      <w:pPr>
        <w:pStyle w:val="MDPI18keywords"/>
        <w:rPr>
          <w:szCs w:val="18"/>
        </w:rPr>
      </w:pPr>
      <w:r w:rsidRPr="00550626">
        <w:rPr>
          <w:b/>
          <w:szCs w:val="18"/>
        </w:rPr>
        <w:t xml:space="preserve">Keywords: </w:t>
      </w:r>
      <w:r w:rsidR="00A34E4E">
        <w:rPr>
          <w:szCs w:val="18"/>
        </w:rPr>
        <w:t>sitting posture</w:t>
      </w:r>
      <w:r w:rsidR="00232AD5">
        <w:rPr>
          <w:szCs w:val="18"/>
        </w:rPr>
        <w:t xml:space="preserve"> classification, smart-sensing chair, </w:t>
      </w:r>
      <w:r w:rsidR="00BA310A">
        <w:rPr>
          <w:szCs w:val="18"/>
        </w:rPr>
        <w:t xml:space="preserve">machine learning, </w:t>
      </w:r>
      <w:r w:rsidR="00B13A35">
        <w:rPr>
          <w:szCs w:val="18"/>
        </w:rPr>
        <w:t>posture monitoring</w:t>
      </w:r>
    </w:p>
    <w:p w14:paraId="52390AD7" w14:textId="77777777" w:rsidR="00E93210" w:rsidRPr="00550626" w:rsidRDefault="00E93210" w:rsidP="00E93210">
      <w:pPr>
        <w:pStyle w:val="MDPI19line"/>
      </w:pPr>
    </w:p>
    <w:p w14:paraId="6C49A4B5" w14:textId="77777777" w:rsidR="00E93210" w:rsidRDefault="00E93210" w:rsidP="00E93210">
      <w:pPr>
        <w:pStyle w:val="MDPI21heading1"/>
        <w:rPr>
          <w:lang w:eastAsia="zh-CN"/>
        </w:rPr>
      </w:pPr>
      <w:r w:rsidRPr="007F2582">
        <w:rPr>
          <w:lang w:eastAsia="zh-CN"/>
        </w:rPr>
        <w:t>1. Introduction</w:t>
      </w:r>
    </w:p>
    <w:p w14:paraId="4DA31E7F" w14:textId="7D7BCB59" w:rsidR="005A4FCA" w:rsidRDefault="005A4FCA" w:rsidP="005A4FCA">
      <w:pPr>
        <w:pStyle w:val="MDPI22heading2"/>
      </w:pPr>
      <w:r>
        <w:t>1.</w:t>
      </w:r>
      <w:r w:rsidR="00EE06ED">
        <w:t>1</w:t>
      </w:r>
      <w:r w:rsidR="00A6539F">
        <w:t xml:space="preserve"> Background and Motivation</w:t>
      </w:r>
    </w:p>
    <w:p w14:paraId="0A2A9A09" w14:textId="27E4BC53" w:rsidR="00F34A90" w:rsidRDefault="00B54CF1" w:rsidP="00F34A90">
      <w:pPr>
        <w:pStyle w:val="MDPI31text"/>
      </w:pPr>
      <w:r>
        <w:t>In this present day and age,</w:t>
      </w:r>
      <w:r w:rsidR="00AC3061">
        <w:t xml:space="preserve"> </w:t>
      </w:r>
      <w:r w:rsidR="00691DC4">
        <w:t>prolonged</w:t>
      </w:r>
      <w:r>
        <w:t xml:space="preserve"> sitting has become</w:t>
      </w:r>
      <w:r w:rsidR="003E46C7">
        <w:t xml:space="preserve"> </w:t>
      </w:r>
      <w:r w:rsidR="00B0341F">
        <w:t>a</w:t>
      </w:r>
      <w:r w:rsidR="00AC3061">
        <w:t xml:space="preserve"> fundamental component of</w:t>
      </w:r>
      <w:r w:rsidR="00B0341F">
        <w:t xml:space="preserve"> </w:t>
      </w:r>
      <w:r w:rsidR="008D74C8">
        <w:t>one’s</w:t>
      </w:r>
      <w:r w:rsidR="00B0341F">
        <w:t xml:space="preserve"> lifestyles</w:t>
      </w:r>
      <w:r w:rsidR="00B41DE3">
        <w:t xml:space="preserve">, especially </w:t>
      </w:r>
      <w:r w:rsidR="00D60F9D">
        <w:t>among office workers</w:t>
      </w:r>
      <w:r w:rsidR="008D74C8">
        <w:t>.</w:t>
      </w:r>
      <w:r w:rsidR="00ED7579">
        <w:t xml:space="preserve"> </w:t>
      </w:r>
      <w:r w:rsidR="00AC3061">
        <w:t xml:space="preserve">These individuals often find themselves </w:t>
      </w:r>
      <w:r w:rsidR="00F20494">
        <w:t>confined to a desk for an extended period</w:t>
      </w:r>
      <w:r w:rsidR="006C4480">
        <w:t>; a pattern that has proven to be</w:t>
      </w:r>
      <w:r w:rsidR="00572A35">
        <w:t xml:space="preserve"> detrimental to one’s health</w:t>
      </w:r>
      <w:r w:rsidR="00115223">
        <w:t xml:space="preserve"> </w:t>
      </w:r>
      <w:r w:rsidR="007B4388">
        <w:fldChar w:fldCharType="begin"/>
      </w:r>
      <w:r w:rsidR="003F0D48">
        <w:instrText xml:space="preserve"> ADDIN ZOTERO_ITEM CSL_CITATION {"citationID":"GqygwbB8","properties":{"formattedCitation":"[1,2]","plainCitation":"[1,2]","noteIndex":0},"citationItems":[{"id":214,"uris":["http://zotero.org/users/11398818/items/HUKSPDZN"],"itemData":{"id":214,"type":"article-journal","container-title":"Journal of Lifestyle Medicine","DOI":"10.15280/jlm.2017.7.2.69","ISSN":"2234-8549, 2288-1557","issue":"2","journalAbbreviation":"J Lifestyle Med","language":"en","page":"69-75","source":"DOI.org (Crossref)","title":"Adverse Effects of Prolonged Sitting Behavior on the General Health of Office Workers","volume":"7","author":[{"family":"Daneshmandi","given":"Hadi"},{"family":"Choobineh","given":"Alireza"},{"family":"Ghaem","given":"Haleh"},{"family":"Karimi","given":"Mehran"}],"issued":{"date-parts":[["2017",7,31]]}}},{"id":281,"uris":["http://zotero.org/users/11398818/items/Q6CPDEZU"],"itemData":{"id":281,"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schema":"https://github.com/citation-style-language/schema/raw/master/csl-citation.json"} </w:instrText>
      </w:r>
      <w:r w:rsidR="007B4388">
        <w:fldChar w:fldCharType="separate"/>
      </w:r>
      <w:r w:rsidR="00597617" w:rsidRPr="00597617">
        <w:t>[1,2]</w:t>
      </w:r>
      <w:r w:rsidR="007B4388">
        <w:fldChar w:fldCharType="end"/>
      </w:r>
      <w:r w:rsidR="004F560F">
        <w:t>.</w:t>
      </w:r>
      <w:r w:rsidR="00A36A10">
        <w:t xml:space="preserve"> </w:t>
      </w:r>
      <w:r w:rsidR="00E3360A">
        <w:t>Additionally, the</w:t>
      </w:r>
      <w:r w:rsidR="00074FAD">
        <w:t xml:space="preserve"> </w:t>
      </w:r>
      <w:r w:rsidR="00D25682">
        <w:t xml:space="preserve">added combination of </w:t>
      </w:r>
      <w:r w:rsidR="001C448B">
        <w:t>adopting</w:t>
      </w:r>
      <w:r w:rsidR="002F2BD0">
        <w:t xml:space="preserve"> </w:t>
      </w:r>
      <w:r w:rsidR="005C14FB">
        <w:t>improper sitting posture</w:t>
      </w:r>
      <w:r w:rsidR="00A36A10">
        <w:t xml:space="preserve"> </w:t>
      </w:r>
      <w:r w:rsidR="00D25682">
        <w:t xml:space="preserve">further increases the risk of </w:t>
      </w:r>
      <w:r w:rsidR="003B313C">
        <w:t>several</w:t>
      </w:r>
      <w:r w:rsidR="0071214F">
        <w:t xml:space="preserve"> health</w:t>
      </w:r>
      <w:r w:rsidR="003E7DD1">
        <w:t xml:space="preserve"> </w:t>
      </w:r>
      <w:r w:rsidR="00E3360A">
        <w:t>issue</w:t>
      </w:r>
      <w:r w:rsidR="0071214F">
        <w:t xml:space="preserve">s, ultimately </w:t>
      </w:r>
      <w:r w:rsidR="006C6F07">
        <w:t>negatively</w:t>
      </w:r>
      <w:r w:rsidR="003E7DD1">
        <w:t xml:space="preserve"> </w:t>
      </w:r>
      <w:r w:rsidR="0071214F">
        <w:t>impacting</w:t>
      </w:r>
      <w:r w:rsidR="003E7DD1">
        <w:t xml:space="preserve"> one’s quality of </w:t>
      </w:r>
      <w:commentRangeStart w:id="0"/>
      <w:commentRangeStart w:id="1"/>
      <w:commentRangeStart w:id="2"/>
      <w:commentRangeStart w:id="3"/>
      <w:r w:rsidR="003E7DD1">
        <w:t>life</w:t>
      </w:r>
      <w:commentRangeEnd w:id="0"/>
      <w:r w:rsidR="00F34A90">
        <w:rPr>
          <w:rStyle w:val="CommentReference"/>
          <w:rFonts w:eastAsia="SimSun"/>
          <w:snapToGrid/>
          <w:lang w:eastAsia="zh-CN" w:bidi="ar-SA"/>
        </w:rPr>
        <w:commentReference w:id="0"/>
      </w:r>
      <w:commentRangeEnd w:id="1"/>
      <w:r w:rsidR="00F34A90">
        <w:rPr>
          <w:rStyle w:val="CommentReference"/>
          <w:rFonts w:eastAsia="SimSun"/>
          <w:snapToGrid/>
          <w:lang w:eastAsia="zh-CN" w:bidi="ar-SA"/>
        </w:rPr>
        <w:commentReference w:id="1"/>
      </w:r>
      <w:commentRangeEnd w:id="2"/>
      <w:r w:rsidR="00877F4C">
        <w:rPr>
          <w:rStyle w:val="CommentReference"/>
          <w:rFonts w:eastAsia="SimSun"/>
          <w:snapToGrid/>
          <w:lang w:eastAsia="zh-CN" w:bidi="ar-SA"/>
        </w:rPr>
        <w:commentReference w:id="2"/>
      </w:r>
      <w:commentRangeEnd w:id="3"/>
      <w:r w:rsidR="00621CE1">
        <w:rPr>
          <w:rStyle w:val="CommentReference"/>
          <w:rFonts w:eastAsia="SimSun"/>
          <w:snapToGrid/>
          <w:lang w:eastAsia="zh-CN" w:bidi="ar-SA"/>
        </w:rPr>
        <w:commentReference w:id="3"/>
      </w:r>
      <w:r w:rsidR="003E7DD1">
        <w:t xml:space="preserve">. </w:t>
      </w:r>
    </w:p>
    <w:p w14:paraId="6040A26C" w14:textId="272356B9" w:rsidR="00E93210" w:rsidRDefault="00171992" w:rsidP="00E3360A">
      <w:pPr>
        <w:pStyle w:val="MDPI31text"/>
      </w:pPr>
      <w:r>
        <w:t>T</w:t>
      </w:r>
      <w:r w:rsidR="001C448B">
        <w:t xml:space="preserve">he adoption of </w:t>
      </w:r>
      <w:r w:rsidR="00C44DC4">
        <w:t>awkward</w:t>
      </w:r>
      <w:r w:rsidR="00667A39">
        <w:t xml:space="preserve"> sitting postures </w:t>
      </w:r>
      <w:r w:rsidR="00C44DC4">
        <w:t>has</w:t>
      </w:r>
      <w:r w:rsidR="00667A39">
        <w:t xml:space="preserve"> been a</w:t>
      </w:r>
      <w:r w:rsidR="00B8421D">
        <w:t xml:space="preserve"> prevalent issu</w:t>
      </w:r>
      <w:r w:rsidR="00A07C26">
        <w:t>e</w:t>
      </w:r>
      <w:r w:rsidR="001C448B">
        <w:t xml:space="preserve"> </w:t>
      </w:r>
      <w:r w:rsidR="00F34A90">
        <w:t>affecting</w:t>
      </w:r>
      <w:r w:rsidR="001C448B">
        <w:t xml:space="preserve"> individuals across different age ranges</w:t>
      </w:r>
      <w:r>
        <w:t xml:space="preserve"> </w:t>
      </w:r>
      <w:r>
        <w:fldChar w:fldCharType="begin"/>
      </w:r>
      <w:r w:rsidR="003F0D48">
        <w:instrText xml:space="preserve"> ADDIN ZOTERO_ITEM CSL_CITATION {"citationID":"krtL7B85","properties":{"formattedCitation":"[3]","plainCitation":"[3]","noteIndex":0},"citationItems":[{"id":212,"uris":["http://zotero.org/users/11398818/items/JL53HX2H"],"itemData":{"id":212,"type":"article-journal","container-title":"Heliyon","DOI":"10.1016/j.heliyon.2022.e11059","ISSN":"24058440","issue":"10","journalAbbreviation":"Heliyon","language":"en","page":"e11059","source":"DOI.org (Crossref)","title":"The prevalence of bad posture and musculoskeletal symptoms originating from the use of gadgets as an impact of the work from home program of the university community","volume":"8","author":[{"family":"Susilowati","given":"Indri Hapsari"},{"family":"Kurniawidjaja","given":"L. Meily"},{"family":"Nugraha","given":"Susiana"},{"family":"Nasri","given":"Sjahrul Meizar"},{"family":"Pujiriani","given":"Ike"},{"family":"Hasiholan","given":"Bonardo Prayogo"}],"issued":{"date-parts":[["2022",10]]}}}],"schema":"https://github.com/citation-style-language/schema/raw/master/csl-citation.json"} </w:instrText>
      </w:r>
      <w:r>
        <w:fldChar w:fldCharType="separate"/>
      </w:r>
      <w:r w:rsidRPr="00171992">
        <w:t>[3]</w:t>
      </w:r>
      <w:r>
        <w:fldChar w:fldCharType="end"/>
      </w:r>
      <w:r w:rsidR="00A446F5">
        <w:t xml:space="preserve">. </w:t>
      </w:r>
      <w:r w:rsidR="00BD0D6D">
        <w:t>Over</w:t>
      </w:r>
      <w:r w:rsidR="00E8000C">
        <w:t xml:space="preserve"> a long-term period</w:t>
      </w:r>
      <w:r w:rsidR="00862F8B">
        <w:t>, t</w:t>
      </w:r>
      <w:r w:rsidR="00A446F5">
        <w:t xml:space="preserve">his </w:t>
      </w:r>
      <w:r w:rsidR="00E8000C">
        <w:t>could</w:t>
      </w:r>
      <w:r w:rsidR="00A446F5">
        <w:t xml:space="preserve"> </w:t>
      </w:r>
      <w:r w:rsidR="009A6675">
        <w:t>thereby</w:t>
      </w:r>
      <w:r w:rsidR="00C44DC4">
        <w:t xml:space="preserve"> lead</w:t>
      </w:r>
      <w:r w:rsidR="00A07C26">
        <w:t xml:space="preserve"> to </w:t>
      </w:r>
      <w:r w:rsidR="0049666E">
        <w:t>the development of</w:t>
      </w:r>
      <w:r w:rsidR="00A446F5">
        <w:t xml:space="preserve"> </w:t>
      </w:r>
      <w:r w:rsidR="00862F8B">
        <w:t xml:space="preserve">chronic health issues such as lower back </w:t>
      </w:r>
      <w:r w:rsidR="002A4F12">
        <w:t>pain</w:t>
      </w:r>
      <w:r w:rsidR="0049666E">
        <w:t xml:space="preserve"> </w:t>
      </w:r>
      <w:r w:rsidR="00862F8B">
        <w:t xml:space="preserve">and other </w:t>
      </w:r>
      <w:r w:rsidR="0049666E" w:rsidRPr="0049666E">
        <w:t>musculoskeletal</w:t>
      </w:r>
      <w:r w:rsidR="0049666E">
        <w:t xml:space="preserve"> conditions. </w:t>
      </w:r>
      <w:r w:rsidR="002A4F12">
        <w:t xml:space="preserve">Hence, it is normally </w:t>
      </w:r>
      <w:r w:rsidR="00D35906">
        <w:t>advised</w:t>
      </w:r>
      <w:r w:rsidR="002A4F12">
        <w:t xml:space="preserve"> by doctors</w:t>
      </w:r>
      <w:r w:rsidR="00D35906">
        <w:t xml:space="preserve"> and healthcare professionals</w:t>
      </w:r>
      <w:r w:rsidR="002A4F12">
        <w:t xml:space="preserve"> to consistently maintain an upright sitting posture</w:t>
      </w:r>
      <w:r w:rsidR="007B7FAD">
        <w:t xml:space="preserve"> by constantly having your back in a straight position</w:t>
      </w:r>
      <w:r w:rsidR="00D35906">
        <w:t>.</w:t>
      </w:r>
      <w:r w:rsidR="00985EB9">
        <w:t xml:space="preserve"> In addition to maintaining an upright sitting posture, it is also recommended to avoid sitting </w:t>
      </w:r>
      <w:r w:rsidR="004A66FF">
        <w:t xml:space="preserve">for a long period of time irrespective of the sitting posture being adopted. It is advised to take </w:t>
      </w:r>
      <w:r w:rsidR="004A6981">
        <w:t>a few walking</w:t>
      </w:r>
      <w:r w:rsidR="004A66FF">
        <w:t xml:space="preserve"> breaks</w:t>
      </w:r>
      <w:r w:rsidR="00DC728D">
        <w:t xml:space="preserve"> </w:t>
      </w:r>
      <w:r w:rsidR="0026576E">
        <w:t>after</w:t>
      </w:r>
      <w:r w:rsidR="00DC728D">
        <w:t xml:space="preserve"> a given </w:t>
      </w:r>
      <w:r w:rsidR="00B843DF">
        <w:t>period</w:t>
      </w:r>
      <w:r w:rsidR="00DC728D">
        <w:t>.</w:t>
      </w:r>
      <w:r w:rsidR="009D5D04">
        <w:t xml:space="preserve"> </w:t>
      </w:r>
      <w:r w:rsidR="0049666E">
        <w:t xml:space="preserve"> </w:t>
      </w:r>
    </w:p>
    <w:p w14:paraId="6EF7C142" w14:textId="59E93479" w:rsidR="00821C7C" w:rsidRDefault="00830A8F" w:rsidP="002D7D5E">
      <w:pPr>
        <w:pStyle w:val="MDPI31text"/>
      </w:pPr>
      <w:r>
        <w:t>Furthermore, t</w:t>
      </w:r>
      <w:r w:rsidR="00E3360A">
        <w:t>o</w:t>
      </w:r>
      <w:r w:rsidR="00705181">
        <w:t xml:space="preserve"> help combat </w:t>
      </w:r>
      <w:r>
        <w:t>this</w:t>
      </w:r>
      <w:r w:rsidR="00F62E4A">
        <w:t xml:space="preserve"> issue, </w:t>
      </w:r>
      <w:r w:rsidR="00291C82">
        <w:t xml:space="preserve">various </w:t>
      </w:r>
      <w:r w:rsidR="00F62E4A">
        <w:t>researchers</w:t>
      </w:r>
      <w:r w:rsidR="0026576E">
        <w:t xml:space="preserve"> have explored the</w:t>
      </w:r>
      <w:r w:rsidR="00DB554F">
        <w:t xml:space="preserve"> use</w:t>
      </w:r>
      <w:r w:rsidR="002B5297">
        <w:t xml:space="preserve"> of </w:t>
      </w:r>
      <w:r w:rsidR="00F62E4A">
        <w:t>smart sensing chair</w:t>
      </w:r>
      <w:r w:rsidR="00F17EFC">
        <w:t xml:space="preserve"> systems</w:t>
      </w:r>
      <w:r w:rsidR="0026576E">
        <w:t xml:space="preserve"> which </w:t>
      </w:r>
      <w:r w:rsidR="00A131E8">
        <w:t>can detect</w:t>
      </w:r>
      <w:r w:rsidR="00A74632">
        <w:t xml:space="preserve"> various</w:t>
      </w:r>
      <w:r w:rsidR="00F17EFC">
        <w:t xml:space="preserve"> </w:t>
      </w:r>
      <w:r w:rsidR="002B5297">
        <w:t>sitting postures</w:t>
      </w:r>
      <w:r w:rsidR="0094402D">
        <w:t>. So far</w:t>
      </w:r>
      <w:r w:rsidR="00F41192">
        <w:t xml:space="preserve">, </w:t>
      </w:r>
      <w:r w:rsidR="003F1EA4">
        <w:t xml:space="preserve">various </w:t>
      </w:r>
      <w:r w:rsidR="00F63563">
        <w:t>method</w:t>
      </w:r>
      <w:r w:rsidR="003F1EA4">
        <w:t xml:space="preserve">s </w:t>
      </w:r>
      <w:r w:rsidR="008911EE">
        <w:t>have been</w:t>
      </w:r>
      <w:r w:rsidR="00F41192">
        <w:t xml:space="preserve"> found to be </w:t>
      </w:r>
      <w:r w:rsidR="009822CD">
        <w:t>adopted</w:t>
      </w:r>
      <w:r w:rsidR="003F1EA4">
        <w:t xml:space="preserve"> in the development </w:t>
      </w:r>
      <w:r w:rsidR="00C24F53">
        <w:t>o</w:t>
      </w:r>
      <w:r w:rsidR="003F1EA4">
        <w:t xml:space="preserve">f such systems ranging from </w:t>
      </w:r>
      <w:r w:rsidR="00C24F53">
        <w:t xml:space="preserve">different </w:t>
      </w:r>
      <w:r w:rsidR="00874E39">
        <w:t>classification methods, sensor</w:t>
      </w:r>
      <w:r w:rsidR="009822CD">
        <w:t xml:space="preserve"> placement</w:t>
      </w:r>
      <w:r w:rsidR="00874E39">
        <w:t xml:space="preserve"> configuration</w:t>
      </w:r>
      <w:r w:rsidR="009822CD">
        <w:t>, and senor types.</w:t>
      </w:r>
      <w:r w:rsidR="008911EE">
        <w:t xml:space="preserve"> Furthermore, a recent study by </w:t>
      </w:r>
      <w:r w:rsidR="00C6419F">
        <w:fldChar w:fldCharType="begin"/>
      </w:r>
      <w:r w:rsidR="003F0D48">
        <w:instrText xml:space="preserve"> ADDIN ZOTERO_ITEM CSL_CITATION {"citationID":"0ZArbvLN","properties":{"formattedCitation":"[4]","plainCitation":"[4]","noteIndex":0},"citationItems":[{"id":215,"uris":["http://zotero.org/users/11398818/items/6NT4SXRW"],"itemData":{"id":215,"type":"article-journal","abstract":"Incorrect sitting posture, characterized by asymmetrical or uneven positioning of the body, often leads to spinal misalignment and muscle tone imbalance. The prolonged maintenance of such postures can adversely impact well-being and contribute to the development of spinal deformities and musculoskeletal disorders. In response, smart sensing chairs equipped with cutting-edge sensor technologies have been introduced as a viable solution for the real-time detection, classification, and monitoring of sitting postures, aiming to mitigate the risk of musculoskeletal disorders and promote overall health. This comprehensive literature review evaluates the current body of research on smart sensing chairs, with a specific focus on the strategies used for posture detection and classification and the effectiveness of different sensor technologies. A meticulous search across MDPI, IEEE, Google Scholar, Scopus, and PubMed databases yielded 39 pertinent studies that utilized non-invasive methods for posture monitoring. The analysis revealed that Force Sensing Resistors (FSRs) are the predominant sensors utilized for posture detection, whereas Convolutional Neural Networks (CNNs) and Artificial Neural Networks (ANNs) are the leading machine learning models for posture classification. However, it was observed that CNNs and ANNs do not outperform traditional statistical models in terms of classification accuracy due to the constrained size and lack of diversity within training datasets. These datasets often fail to comprehensively represent the array of human body shapes and musculoskeletal configurations. Moreover, this review identifies a significant gap in the evaluation of user feedback mechanisms, essential for alerting users to their sitting posture and facilitating corrective adjustments.","container-title":"Sensors","DOI":"10.3390/s24092940","ISSN":"1424-8220","issue":"9","journalAbbreviation":"Sensors","language":"en","license":"https://creativecommons.org/licenses/by/4.0/","page":"2940","source":"DOI.org (Crossref)","title":"Smart Sensing Chairs for Sitting Posture Detection, Classification, and Monitoring: A Comprehensive Review","title-short":"Smart Sensing Chairs for Sitting Posture Detection, Classification, and Monitoring","volume":"24","author":[{"family":"Odesola","given":"David Faith"},{"family":"Kulon","given":"Janusz"},{"family":"Verghese","given":"Shiny"},{"family":"Partlow","given":"Adam"},{"family":"Gibson","given":"Colin"}],"issued":{"date-parts":[["2024",5,5]]}}}],"schema":"https://github.com/citation-style-language/schema/raw/master/csl-citation.json"} </w:instrText>
      </w:r>
      <w:r w:rsidR="00C6419F">
        <w:fldChar w:fldCharType="separate"/>
      </w:r>
      <w:r w:rsidR="00C6419F" w:rsidRPr="00C6419F">
        <w:t>[4]</w:t>
      </w:r>
      <w:r w:rsidR="00C6419F">
        <w:fldChar w:fldCharType="end"/>
      </w:r>
      <w:r w:rsidR="008911EE">
        <w:t xml:space="preserve"> highlighted </w:t>
      </w:r>
      <w:r w:rsidR="00331911">
        <w:t xml:space="preserve">a research gap </w:t>
      </w:r>
      <w:r w:rsidR="00B045E6">
        <w:t xml:space="preserve">that a vast majority of the studies </w:t>
      </w:r>
      <w:r w:rsidR="00961E00">
        <w:t>primarily focus just</w:t>
      </w:r>
      <w:r w:rsidR="00C84F7B">
        <w:t xml:space="preserve"> on the detection of different sitting postures</w:t>
      </w:r>
      <w:r w:rsidR="00BF0F0A">
        <w:t xml:space="preserve"> and achieving</w:t>
      </w:r>
      <w:r w:rsidR="00C84F7B">
        <w:t xml:space="preserve"> classification accurac</w:t>
      </w:r>
      <w:r w:rsidR="00BF0F0A">
        <w:t>y</w:t>
      </w:r>
      <w:r w:rsidR="00C84F7B">
        <w:t>. However,</w:t>
      </w:r>
      <w:r w:rsidR="00BF0F0A">
        <w:t xml:space="preserve"> there is more that can be </w:t>
      </w:r>
      <w:r w:rsidR="00BF0F0A" w:rsidRPr="00BF0F0A">
        <w:t xml:space="preserve">done in </w:t>
      </w:r>
      <w:r w:rsidR="00AD57B9">
        <w:t xml:space="preserve">providing valuable </w:t>
      </w:r>
      <w:r w:rsidR="007F61E0">
        <w:t>objective insights</w:t>
      </w:r>
      <w:r w:rsidR="007C23CC">
        <w:t xml:space="preserve"> back</w:t>
      </w:r>
      <w:r w:rsidR="00BF0F0A" w:rsidRPr="00BF0F0A">
        <w:t xml:space="preserve"> to the end user that would encourage</w:t>
      </w:r>
      <w:r w:rsidR="00B629E5">
        <w:t xml:space="preserve"> and motivate</w:t>
      </w:r>
      <w:r w:rsidR="00BF0F0A" w:rsidRPr="00BF0F0A">
        <w:t xml:space="preserve"> them to adopt</w:t>
      </w:r>
      <w:r w:rsidR="005B040E" w:rsidRPr="005B040E">
        <w:t xml:space="preserve"> proper sitting </w:t>
      </w:r>
      <w:commentRangeStart w:id="4"/>
      <w:r w:rsidR="005B040E" w:rsidRPr="005B040E">
        <w:t>postures</w:t>
      </w:r>
      <w:commentRangeEnd w:id="4"/>
      <w:r w:rsidR="00877F4C">
        <w:rPr>
          <w:rStyle w:val="CommentReference"/>
          <w:rFonts w:eastAsia="SimSun"/>
          <w:snapToGrid/>
          <w:lang w:eastAsia="zh-CN" w:bidi="ar-SA"/>
        </w:rPr>
        <w:commentReference w:id="4"/>
      </w:r>
      <w:r w:rsidR="005B040E">
        <w:t>.</w:t>
      </w:r>
    </w:p>
    <w:p w14:paraId="40BABC5A" w14:textId="0D85AEA3" w:rsidR="00705181" w:rsidRDefault="00705181" w:rsidP="00821C7C">
      <w:pPr>
        <w:pStyle w:val="MDPI31text"/>
        <w:ind w:left="0" w:firstLine="0"/>
      </w:pPr>
    </w:p>
    <w:p w14:paraId="782D0B31" w14:textId="5FBB30D9" w:rsidR="00821C7C" w:rsidRDefault="00821C7C" w:rsidP="0057218A">
      <w:pPr>
        <w:pStyle w:val="MDPI22heading2"/>
      </w:pPr>
      <w:r>
        <w:t>1.</w:t>
      </w:r>
      <w:r w:rsidR="0057218A">
        <w:t>2 Objective of the Study</w:t>
      </w:r>
    </w:p>
    <w:p w14:paraId="4FE2558A" w14:textId="74E42C81" w:rsidR="00EE06ED" w:rsidRDefault="006008F6" w:rsidP="00EE06ED">
      <w:pPr>
        <w:pStyle w:val="MDPI31text"/>
      </w:pPr>
      <w:r>
        <w:t>The aim of this</w:t>
      </w:r>
      <w:r w:rsidR="00BD0D6D">
        <w:t xml:space="preserve"> study</w:t>
      </w:r>
      <w:r>
        <w:t xml:space="preserve"> is</w:t>
      </w:r>
      <w:r w:rsidR="00BD0D6D">
        <w:t xml:space="preserve"> to </w:t>
      </w:r>
      <w:r w:rsidR="00B01EAE">
        <w:t xml:space="preserve">develop a </w:t>
      </w:r>
      <w:r w:rsidR="00A67DDB">
        <w:t>robust</w:t>
      </w:r>
      <w:r w:rsidR="00B01EAE">
        <w:t xml:space="preserve"> </w:t>
      </w:r>
      <w:r w:rsidR="00A67DDB">
        <w:t>machine-</w:t>
      </w:r>
      <w:r w:rsidR="00B01EAE">
        <w:t>leaning model capable of detecting different sitting postures</w:t>
      </w:r>
      <w:r w:rsidR="00652DA3">
        <w:t xml:space="preserve"> as well as creating</w:t>
      </w:r>
      <w:r w:rsidR="008F0CDA">
        <w:t xml:space="preserve"> a </w:t>
      </w:r>
      <w:r w:rsidR="00C26F76">
        <w:t>comprehensive</w:t>
      </w:r>
      <w:r w:rsidR="008F0CDA">
        <w:t xml:space="preserve"> posture monitoring system that not only</w:t>
      </w:r>
      <w:r w:rsidR="00C26F76">
        <w:t xml:space="preserve"> </w:t>
      </w:r>
      <w:r w:rsidR="00652DA3">
        <w:t>classifies</w:t>
      </w:r>
      <w:r w:rsidR="00C26F76">
        <w:t xml:space="preserve"> different sitting postures, </w:t>
      </w:r>
      <w:r w:rsidR="008D45E5">
        <w:t xml:space="preserve">but also </w:t>
      </w:r>
      <w:r w:rsidR="00C26F76">
        <w:t xml:space="preserve">intelligently </w:t>
      </w:r>
      <w:r w:rsidR="008D45E5">
        <w:t>scores them</w:t>
      </w:r>
      <w:r w:rsidR="00C26F76">
        <w:t>.</w:t>
      </w:r>
      <w:r w:rsidR="00253947">
        <w:t xml:space="preserve"> </w:t>
      </w:r>
      <w:r w:rsidR="0040008C">
        <w:t xml:space="preserve">Additionally, </w:t>
      </w:r>
      <w:r w:rsidR="00D21544">
        <w:t xml:space="preserve">this study </w:t>
      </w:r>
      <w:r>
        <w:t xml:space="preserve">also </w:t>
      </w:r>
      <w:r w:rsidR="00057F45">
        <w:t>looks</w:t>
      </w:r>
      <w:r w:rsidR="0040008C">
        <w:t xml:space="preserve"> </w:t>
      </w:r>
      <w:r w:rsidR="00D21544">
        <w:t xml:space="preserve">provide </w:t>
      </w:r>
      <w:r w:rsidR="00253947">
        <w:t>real-time feedback system</w:t>
      </w:r>
      <w:r w:rsidR="0094402D">
        <w:t xml:space="preserve"> which would display</w:t>
      </w:r>
      <w:r w:rsidR="009800B0">
        <w:t xml:space="preserve"> </w:t>
      </w:r>
      <w:r w:rsidR="00A05001">
        <w:t>relevant</w:t>
      </w:r>
      <w:r w:rsidR="00D62A8C">
        <w:t xml:space="preserve"> statistical </w:t>
      </w:r>
      <w:r w:rsidR="009800B0">
        <w:t>insights</w:t>
      </w:r>
      <w:r w:rsidR="00D57D9F">
        <w:t xml:space="preserve"> based on the posture dataset</w:t>
      </w:r>
      <w:r w:rsidR="00D62A8C">
        <w:t xml:space="preserve"> </w:t>
      </w:r>
      <w:r w:rsidR="000139BC">
        <w:t xml:space="preserve">back to the end-user. </w:t>
      </w:r>
      <w:r w:rsidR="008F0CDA">
        <w:t xml:space="preserve">  </w:t>
      </w:r>
      <w:r w:rsidR="00CA6928">
        <w:t xml:space="preserve"> </w:t>
      </w:r>
    </w:p>
    <w:p w14:paraId="6414E7D4" w14:textId="13E9365D" w:rsidR="004D7751" w:rsidRDefault="00E93210" w:rsidP="004D7751">
      <w:pPr>
        <w:pStyle w:val="MDPI21heading1"/>
      </w:pPr>
      <w:r w:rsidRPr="00FA04F1">
        <w:rPr>
          <w:lang w:eastAsia="zh-CN"/>
        </w:rPr>
        <w:lastRenderedPageBreak/>
        <w:t xml:space="preserve">2. </w:t>
      </w:r>
      <w:r w:rsidR="00F96D1C">
        <w:t>Related Works</w:t>
      </w:r>
    </w:p>
    <w:p w14:paraId="3D6F5D39" w14:textId="797BB1B3" w:rsidR="00A60676" w:rsidRDefault="00E149A1" w:rsidP="00CE223B">
      <w:pPr>
        <w:pStyle w:val="MDPI31text"/>
      </w:pPr>
      <w:r>
        <w:t>Over the recent year</w:t>
      </w:r>
      <w:r w:rsidR="00031281">
        <w:t>s</w:t>
      </w:r>
      <w:r w:rsidR="00E24A48">
        <w:t xml:space="preserve">, </w:t>
      </w:r>
      <w:r w:rsidR="00EC38D0">
        <w:t xml:space="preserve">there has been </w:t>
      </w:r>
      <w:r w:rsidR="006B097E">
        <w:t xml:space="preserve">a </w:t>
      </w:r>
      <w:r w:rsidR="00EC38D0">
        <w:t xml:space="preserve">rise in the number of research studies </w:t>
      </w:r>
      <w:r w:rsidR="00661C49">
        <w:t>conducted</w:t>
      </w:r>
      <w:r w:rsidR="00497020" w:rsidRPr="00497020">
        <w:t xml:space="preserve"> on</w:t>
      </w:r>
      <w:r w:rsidR="00D30B96">
        <w:t xml:space="preserve"> </w:t>
      </w:r>
      <w:r w:rsidR="00497020" w:rsidRPr="00497020">
        <w:t xml:space="preserve">smart </w:t>
      </w:r>
      <w:r w:rsidR="00CD6410">
        <w:t>seating</w:t>
      </w:r>
      <w:r w:rsidR="00497020" w:rsidRPr="00497020">
        <w:t xml:space="preserve"> systems</w:t>
      </w:r>
      <w:r w:rsidR="00EB14EE">
        <w:t xml:space="preserve">, </w:t>
      </w:r>
      <w:r w:rsidR="009C0990">
        <w:t xml:space="preserve">which </w:t>
      </w:r>
      <w:r w:rsidR="00724EB6">
        <w:t>can identify</w:t>
      </w:r>
      <w:r w:rsidR="00EB14EE">
        <w:t xml:space="preserve"> various sitting postures</w:t>
      </w:r>
      <w:r w:rsidR="002743C7">
        <w:t xml:space="preserve">. </w:t>
      </w:r>
      <w:r w:rsidR="00633515">
        <w:t>Across some the research studies found</w:t>
      </w:r>
      <w:r w:rsidR="009C0990">
        <w:t>, it was</w:t>
      </w:r>
      <w:r w:rsidR="00633515">
        <w:t xml:space="preserve"> apparent that there are various methods being employed </w:t>
      </w:r>
      <w:r w:rsidR="000D25DC">
        <w:t xml:space="preserve">ranging </w:t>
      </w:r>
      <w:r w:rsidR="00724EB6">
        <w:t>from the</w:t>
      </w:r>
      <w:r w:rsidR="00CD6410">
        <w:t xml:space="preserve"> </w:t>
      </w:r>
      <w:r w:rsidR="00497020" w:rsidRPr="00497020">
        <w:t xml:space="preserve">classification </w:t>
      </w:r>
      <w:r w:rsidR="00633515">
        <w:t>algorithms</w:t>
      </w:r>
      <w:r w:rsidR="00497020" w:rsidRPr="00497020">
        <w:t xml:space="preserve"> to</w:t>
      </w:r>
      <w:r w:rsidR="00B20D99">
        <w:t xml:space="preserve"> the </w:t>
      </w:r>
      <w:r w:rsidR="006D6377">
        <w:t xml:space="preserve">sensor </w:t>
      </w:r>
      <w:r w:rsidR="00705181">
        <w:t>types</w:t>
      </w:r>
      <w:r w:rsidR="006D6377">
        <w:t>.</w:t>
      </w:r>
      <w:r w:rsidR="00633515">
        <w:t xml:space="preserve"> </w:t>
      </w:r>
      <w:r w:rsidR="002D6365">
        <w:t>Furthermore, o</w:t>
      </w:r>
      <w:r w:rsidR="004F5F68">
        <w:t xml:space="preserve">ne of </w:t>
      </w:r>
      <w:r w:rsidR="00324A8C">
        <w:t>the</w:t>
      </w:r>
      <w:r w:rsidR="00A60676">
        <w:t xml:space="preserve"> first research paper publish</w:t>
      </w:r>
      <w:r w:rsidR="00984B4C">
        <w:t>ed</w:t>
      </w:r>
      <w:r w:rsidR="00A60676">
        <w:t xml:space="preserve"> </w:t>
      </w:r>
      <w:r w:rsidR="00171982">
        <w:t>that pioneered the</w:t>
      </w:r>
      <w:r w:rsidR="00061BB1">
        <w:t xml:space="preserve"> idea</w:t>
      </w:r>
      <w:r w:rsidR="00984B4C">
        <w:t xml:space="preserve"> of a </w:t>
      </w:r>
      <w:r w:rsidR="00A60676">
        <w:t>smart</w:t>
      </w:r>
      <w:r w:rsidR="00984B4C">
        <w:t xml:space="preserve"> sensing chair </w:t>
      </w:r>
      <w:r w:rsidR="00061BB1">
        <w:t xml:space="preserve">system </w:t>
      </w:r>
      <w:r w:rsidR="00984B4C">
        <w:t xml:space="preserve">was by Tan </w:t>
      </w:r>
      <w:r w:rsidR="00D8161A">
        <w:t>el</w:t>
      </w:r>
      <w:r w:rsidR="00032901">
        <w:t>.</w:t>
      </w:r>
      <w:r w:rsidR="00D8161A">
        <w:t xml:space="preserve"> </w:t>
      </w:r>
      <w:r w:rsidR="00D8161A">
        <w:fldChar w:fldCharType="begin"/>
      </w:r>
      <w:r w:rsidR="003F0D48">
        <w:instrText xml:space="preserve"> ADDIN ZOTERO_ITEM CSL_CITATION {"citationID":"Np1uUkLq","properties":{"formattedCitation":"[5]","plainCitation":"[5]","noteIndex":0},"citationItems":[{"id":295,"uris":["http://zotero.org/users/11398818/items/LUPZ3F98"],"itemData":{"id":295,"type":"article-journal","container-title":"IEEE/ASME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D8161A">
        <w:fldChar w:fldCharType="separate"/>
      </w:r>
      <w:r w:rsidR="00D8161A" w:rsidRPr="00D8161A">
        <w:t>[5]</w:t>
      </w:r>
      <w:r w:rsidR="00D8161A">
        <w:fldChar w:fldCharType="end"/>
      </w:r>
      <w:r w:rsidR="00D8161A">
        <w:t xml:space="preserve"> back in 2001</w:t>
      </w:r>
      <w:r w:rsidR="00F47EE4">
        <w:t>.</w:t>
      </w:r>
      <w:r w:rsidR="006D3202">
        <w:t xml:space="preserve"> </w:t>
      </w:r>
      <w:r w:rsidR="0049403A">
        <w:t>They were able to classify</w:t>
      </w:r>
      <w:r w:rsidR="00B10A1D">
        <w:t xml:space="preserve"> 14 different siting postures using their developed PCA (</w:t>
      </w:r>
      <w:r w:rsidR="001154C0">
        <w:t>Principal Component Analysis</w:t>
      </w:r>
      <w:r w:rsidR="00B10A1D">
        <w:t>)-based</w:t>
      </w:r>
      <w:r w:rsidR="001154C0">
        <w:t xml:space="preserve"> which integrated with </w:t>
      </w:r>
      <w:r w:rsidR="004F5F68">
        <w:t>pressure sensor array module</w:t>
      </w:r>
      <w:r w:rsidR="002C3209">
        <w:t xml:space="preserve"> placed the both the back rest and the sitting area of the chair</w:t>
      </w:r>
      <w:r w:rsidR="00051C65">
        <w:t xml:space="preserve">. </w:t>
      </w:r>
      <w:r w:rsidR="00CE223B">
        <w:t>Furthermore, an</w:t>
      </w:r>
      <w:r w:rsidR="00183C47">
        <w:t xml:space="preserve"> overall accuracy between 79% to 96%</w:t>
      </w:r>
      <w:r w:rsidR="00CE223B">
        <w:t xml:space="preserve"> was achieved</w:t>
      </w:r>
      <w:r w:rsidR="00183C47">
        <w:t xml:space="preserve">. </w:t>
      </w:r>
      <w:r w:rsidR="00CE223B">
        <w:t>Subsequently,</w:t>
      </w:r>
      <w:r w:rsidR="002D6365">
        <w:t xml:space="preserve"> </w:t>
      </w:r>
      <w:r w:rsidR="002C3209">
        <w:t xml:space="preserve">a lot of </w:t>
      </w:r>
      <w:r w:rsidR="00183C47">
        <w:t>research</w:t>
      </w:r>
      <w:r w:rsidR="005C1CA5">
        <w:t xml:space="preserve"> studie</w:t>
      </w:r>
      <w:r w:rsidR="00183C47">
        <w:t>s were</w:t>
      </w:r>
      <w:r w:rsidR="002C3209">
        <w:t xml:space="preserve"> being published</w:t>
      </w:r>
      <w:r w:rsidR="00994B8B">
        <w:t xml:space="preserve"> which followed a similar approach.</w:t>
      </w:r>
    </w:p>
    <w:p w14:paraId="098F2F32" w14:textId="77777777" w:rsidR="0013238C" w:rsidRDefault="0013238C" w:rsidP="00D30B96">
      <w:pPr>
        <w:pStyle w:val="MDPI31text"/>
      </w:pPr>
    </w:p>
    <w:p w14:paraId="2F16CC14" w14:textId="77777777" w:rsidR="00241D00" w:rsidRDefault="0086092D" w:rsidP="00241D00">
      <w:pPr>
        <w:pStyle w:val="MDPI23heading3"/>
      </w:pPr>
      <w:r>
        <w:t>2.1 Sensor Technology</w:t>
      </w:r>
    </w:p>
    <w:p w14:paraId="5815E5F2" w14:textId="24A4D292" w:rsidR="00AE0F97" w:rsidRDefault="00241D00" w:rsidP="00316D9A">
      <w:pPr>
        <w:pStyle w:val="MDPI31text"/>
      </w:pPr>
      <w:r>
        <w:t>T</w:t>
      </w:r>
      <w:r w:rsidR="00BD4CB6" w:rsidRPr="00BD4CB6">
        <w:t xml:space="preserve">he sensor being </w:t>
      </w:r>
      <w:r w:rsidR="00621CE1">
        <w:t>integrated</w:t>
      </w:r>
      <w:r w:rsidR="00BD4CB6" w:rsidRPr="00BD4CB6">
        <w:t xml:space="preserve"> is one of the </w:t>
      </w:r>
      <w:r w:rsidR="00182F27">
        <w:t>key</w:t>
      </w:r>
      <w:r w:rsidR="00BD4CB6" w:rsidRPr="00BD4CB6">
        <w:t xml:space="preserve"> components </w:t>
      </w:r>
      <w:r w:rsidR="00182F27">
        <w:t>in</w:t>
      </w:r>
      <w:r w:rsidR="00696A6E">
        <w:t xml:space="preserve"> </w:t>
      </w:r>
      <w:r w:rsidR="00182F27">
        <w:t xml:space="preserve">the development of </w:t>
      </w:r>
      <w:r w:rsidR="00BD4CB6" w:rsidRPr="00BD4CB6">
        <w:t xml:space="preserve">smart sensing </w:t>
      </w:r>
      <w:r w:rsidR="00621CE1" w:rsidRPr="00BD4CB6">
        <w:t>systems</w:t>
      </w:r>
      <w:r w:rsidR="00182F27">
        <w:t>,</w:t>
      </w:r>
      <w:r w:rsidR="00696A6E">
        <w:t xml:space="preserve"> </w:t>
      </w:r>
      <w:r w:rsidR="00621CE1">
        <w:t>as it plays a key role in</w:t>
      </w:r>
      <w:r w:rsidR="00696A6E">
        <w:t xml:space="preserve"> captur</w:t>
      </w:r>
      <w:r w:rsidR="00621CE1">
        <w:t>ing</w:t>
      </w:r>
      <w:r w:rsidR="00696A6E">
        <w:t xml:space="preserve"> one’s sitting pattern which would subsequently</w:t>
      </w:r>
      <w:r w:rsidR="00182F27">
        <w:t xml:space="preserve"> be processed and</w:t>
      </w:r>
      <w:r w:rsidR="00696A6E">
        <w:t xml:space="preserve"> classified by a detection algorithm</w:t>
      </w:r>
      <w:r w:rsidR="003F0D48">
        <w:t>. Furthermore,</w:t>
      </w:r>
      <w:r w:rsidR="00BD4CB6" w:rsidRPr="00BD4CB6">
        <w:t xml:space="preserve"> </w:t>
      </w:r>
      <w:r w:rsidR="003F0D48">
        <w:t>across the research studies found,</w:t>
      </w:r>
      <w:r w:rsidR="00344DB3">
        <w:t xml:space="preserve"> there are 2 categories of sensors in which sitting postures can be detected which are wearable and non-wearable. </w:t>
      </w:r>
      <w:r w:rsidR="00621CE1">
        <w:t>Those under the wearable category</w:t>
      </w:r>
      <w:r w:rsidR="00182F27">
        <w:t xml:space="preserve"> involved the use of</w:t>
      </w:r>
      <w:r w:rsidR="00621CE1">
        <w:t xml:space="preserve"> </w:t>
      </w:r>
      <w:r w:rsidR="007F1819">
        <w:t>sensors such as accelerometers, gyroscopes, and inertial measurement units.</w:t>
      </w:r>
      <w:r w:rsidR="00182F27">
        <w:t xml:space="preserve"> </w:t>
      </w:r>
      <w:r w:rsidR="007F1819">
        <w:t xml:space="preserve">On the other hand, there are the non-wearable systems which do not require the individual to directly put on or wear the sensor, promoting </w:t>
      </w:r>
      <w:r w:rsidR="00182F27">
        <w:t>its</w:t>
      </w:r>
      <w:r w:rsidR="007F1819">
        <w:t xml:space="preserve"> non-invasive nature. </w:t>
      </w:r>
      <w:r w:rsidR="00316D9A">
        <w:t xml:space="preserve">These </w:t>
      </w:r>
      <w:r w:rsidR="00D1614C">
        <w:t xml:space="preserve">types of sensors </w:t>
      </w:r>
      <w:r w:rsidR="00316D9A">
        <w:t>mostly</w:t>
      </w:r>
      <w:r w:rsidR="00696A6E">
        <w:t xml:space="preserve"> </w:t>
      </w:r>
      <w:r w:rsidR="00316D9A">
        <w:t xml:space="preserve">used which are </w:t>
      </w:r>
      <w:r w:rsidR="00BD4CB6" w:rsidRPr="00BD4CB6">
        <w:t>pressure sensor</w:t>
      </w:r>
      <w:r w:rsidR="00D1614C">
        <w:t>s</w:t>
      </w:r>
      <w:r w:rsidR="003F0D48">
        <w:t>,</w:t>
      </w:r>
      <w:r w:rsidR="00BD4CB6" w:rsidRPr="00BD4CB6">
        <w:t xml:space="preserve"> load cells</w:t>
      </w:r>
      <w:r w:rsidR="003F0D48">
        <w:t xml:space="preserve">, </w:t>
      </w:r>
      <w:r w:rsidR="00BD4CB6" w:rsidRPr="00BD4CB6">
        <w:t>camera</w:t>
      </w:r>
      <w:r w:rsidR="00994B8B">
        <w:t>s</w:t>
      </w:r>
      <w:r w:rsidR="003F0D48">
        <w:t xml:space="preserve">, </w:t>
      </w:r>
      <w:r w:rsidR="00BD4CB6" w:rsidRPr="00BD4CB6">
        <w:t>flex sensor</w:t>
      </w:r>
      <w:r w:rsidR="003F0D48">
        <w:t xml:space="preserve">s </w:t>
      </w:r>
      <w:r w:rsidR="00BD4CB6" w:rsidRPr="00BD4CB6">
        <w:t>and distance sensors</w:t>
      </w:r>
      <w:r w:rsidR="00BD4CB6">
        <w:t>.</w:t>
      </w:r>
      <w:r>
        <w:t xml:space="preserve"> </w:t>
      </w:r>
      <w:r w:rsidR="00696A6E">
        <w:t xml:space="preserve">According to </w:t>
      </w:r>
      <w:r w:rsidR="008F0D5C">
        <w:t xml:space="preserve">a study by </w:t>
      </w:r>
      <w:proofErr w:type="spellStart"/>
      <w:r w:rsidR="008F0D5C">
        <w:t>Odesola</w:t>
      </w:r>
      <w:proofErr w:type="spellEnd"/>
      <w:r w:rsidR="008F0D5C">
        <w:t xml:space="preserve"> et al. in 2024 </w:t>
      </w:r>
      <w:r w:rsidR="008F0D5C">
        <w:fldChar w:fldCharType="begin"/>
      </w:r>
      <w:r w:rsidR="008F0D5C">
        <w:instrText xml:space="preserve"> ADDIN ZOTERO_ITEM CSL_CITATION {"citationID":"pZGfqLdq","properties":{"formattedCitation":"[4]","plainCitation":"[4]","noteIndex":0},"citationItems":[{"id":215,"uris":["http://zotero.org/users/11398818/items/6NT4SXRW"],"itemData":{"id":215,"type":"article-journal","abstract":"Incorrect sitting posture, characterized by asymmetrical or uneven positioning of the body, often leads to spinal misalignment and muscle tone imbalance. The prolonged maintenance of such postures can adversely impact well-being and contribute to the development of spinal deformities and musculoskeletal disorders. In response, smart sensing chairs equipped with cutting-edge sensor technologies have been introduced as a viable solution for the real-time detection, classification, and monitoring of sitting postures, aiming to mitigate the risk of musculoskeletal disorders and promote overall health. This comprehensive literature review evaluates the current body of research on smart sensing chairs, with a specific focus on the strategies used for posture detection and classification and the effectiveness of different sensor technologies. A meticulous search across MDPI, IEEE, Google Scholar, Scopus, and PubMed databases yielded 39 pertinent studies that utilized non-invasive methods for posture monitoring. The analysis revealed that Force Sensing Resistors (FSRs) are the predominant sensors utilized for posture detection, whereas Convolutional Neural Networks (CNNs) and Artificial Neural Networks (ANNs) are the leading machine learning models for posture classification. However, it was observed that CNNs and ANNs do not outperform traditional statistical models in terms of classification accuracy due to the constrained size and lack of diversity within training datasets. These datasets often fail to comprehensively represent the array of human body shapes and musculoskeletal configurations. Moreover, this review identifies a significant gap in the evaluation of user feedback mechanisms, essential for alerting users to their sitting posture and facilitating corrective adjustments.","container-title":"Sensors","DOI":"10.3390/s24092940","ISSN":"1424-8220","issue":"9","journalAbbreviation":"Sensors","language":"en","license":"https://creativecommons.org/licenses/by/4.0/","page":"2940","source":"DOI.org (Crossref)","title":"Smart Sensing Chairs for Sitting Posture Detection, Classification, and Monitoring: A Comprehensive Review","title-short":"Smart Sensing Chairs for Sitting Posture Detection, Classification, and Monitoring","volume":"24","author":[{"family":"Odesola","given":"David Faith"},{"family":"Kulon","given":"Janusz"},{"family":"Verghese","given":"Shiny"},{"family":"Partlow","given":"Adam"},{"family":"Gibson","given":"Colin"}],"issued":{"date-parts":[["2024",5,5]]}}}],"schema":"https://github.com/citation-style-language/schema/raw/master/csl-citation.json"} </w:instrText>
      </w:r>
      <w:r w:rsidR="008F0D5C">
        <w:fldChar w:fldCharType="separate"/>
      </w:r>
      <w:r w:rsidR="008F0D5C">
        <w:rPr>
          <w:noProof/>
        </w:rPr>
        <w:t>[4]</w:t>
      </w:r>
      <w:r w:rsidR="008F0D5C">
        <w:fldChar w:fldCharType="end"/>
      </w:r>
      <w:r w:rsidR="00696A6E">
        <w:t xml:space="preserve">, the pressure sensor was seen as the most popular option </w:t>
      </w:r>
      <w:r w:rsidR="008F0D5C">
        <w:t>among related studies</w:t>
      </w:r>
      <w:r w:rsidR="00696A6E">
        <w:t xml:space="preserve">. </w:t>
      </w:r>
    </w:p>
    <w:p w14:paraId="1304082D" w14:textId="3AB78104" w:rsidR="00696A6E" w:rsidRDefault="009F5F6B" w:rsidP="00241D00">
      <w:pPr>
        <w:pStyle w:val="MDPI31text"/>
      </w:pPr>
      <w:r>
        <w:t xml:space="preserve">Wang et al. </w:t>
      </w:r>
      <w:r>
        <w:fldChar w:fldCharType="begin"/>
      </w:r>
      <w:r>
        <w:instrText xml:space="preserve"> ADDIN ZOTERO_ITEM CSL_CITATION {"citationID":"7AU2CkXM","properties":{"formattedCitation":"[6]","plainCitation":"[6]","noteIndex":0},"citationItems":[{"id":34,"uris":["http://zotero.org/users/11398818/items/Y3DRPCH2"],"itemData":{"id":34,"type":"article-journal","container-title":"IEEE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Pr>
          <w:noProof/>
        </w:rPr>
        <w:t>[6]</w:t>
      </w:r>
      <w:r>
        <w:fldChar w:fldCharType="end"/>
      </w:r>
      <w:r>
        <w:t xml:space="preserve"> </w:t>
      </w:r>
      <w:r w:rsidR="00696A6E">
        <w:t xml:space="preserve">developed </w:t>
      </w:r>
      <w:commentRangeStart w:id="5"/>
      <w:r w:rsidR="00696A6E">
        <w:t>a</w:t>
      </w:r>
      <w:commentRangeEnd w:id="5"/>
      <w:r w:rsidR="00257A4B">
        <w:rPr>
          <w:rStyle w:val="CommentReference"/>
          <w:rFonts w:eastAsia="SimSun"/>
          <w:snapToGrid/>
          <w:lang w:eastAsia="zh-CN" w:bidi="ar-SA"/>
        </w:rPr>
        <w:commentReference w:id="5"/>
      </w:r>
      <w:r w:rsidR="001B3B25">
        <w:t xml:space="preserve"> smart chair system equipped with a 2 FSR pressure matrix was able to classify</w:t>
      </w:r>
      <w:r w:rsidR="00524451">
        <w:t xml:space="preserve"> </w:t>
      </w:r>
      <w:r w:rsidR="001B3B25">
        <w:t>15 different sitting postures</w:t>
      </w:r>
      <w:r w:rsidR="00524451">
        <w:t xml:space="preserve"> using the SNN (</w:t>
      </w:r>
      <w:proofErr w:type="spellStart"/>
      <w:r w:rsidR="00524451">
        <w:t>Sprike</w:t>
      </w:r>
      <w:proofErr w:type="spellEnd"/>
      <w:r w:rsidR="00524451">
        <w:t>)</w:t>
      </w:r>
      <w:r w:rsidR="001B3B25">
        <w:t>.</w:t>
      </w:r>
      <w:r w:rsidR="00524451">
        <w:t xml:space="preserve"> __ also adopted a similar approach by</w:t>
      </w:r>
      <w:r w:rsidR="001B3B25">
        <w:t xml:space="preserve"> </w:t>
      </w:r>
    </w:p>
    <w:p w14:paraId="05563A6A" w14:textId="77777777" w:rsidR="00696A6E" w:rsidRDefault="00696A6E" w:rsidP="00241D00">
      <w:pPr>
        <w:pStyle w:val="MDPI31text"/>
      </w:pPr>
    </w:p>
    <w:p w14:paraId="181F9D48" w14:textId="05060DA0" w:rsidR="00696A6E" w:rsidRDefault="00D56F8F" w:rsidP="00696A6E">
      <w:pPr>
        <w:pStyle w:val="MDPI23heading3"/>
      </w:pPr>
      <w:r>
        <w:t>2.</w:t>
      </w:r>
      <w:r w:rsidR="00C137EF">
        <w:t>2</w:t>
      </w:r>
      <w:r>
        <w:t xml:space="preserve"> </w:t>
      </w:r>
      <w:r w:rsidR="00C137EF">
        <w:t xml:space="preserve">Machine Learning </w:t>
      </w:r>
      <w:r w:rsidR="00FE06B3">
        <w:t>Techniques</w:t>
      </w:r>
    </w:p>
    <w:p w14:paraId="2B8BE3D6" w14:textId="2BAAE094" w:rsidR="00F31AEC" w:rsidRDefault="008F0D5C" w:rsidP="00074EE7">
      <w:pPr>
        <w:pStyle w:val="MDPI31text"/>
      </w:pPr>
      <w:r>
        <w:t xml:space="preserve">The ability for a smart sensing chair in the detection multiple sitting postures significantly lies in the posture detection algorithm being employed. </w:t>
      </w:r>
      <w:r w:rsidR="00AF67A2">
        <w:t xml:space="preserve">Hence, various types of machine learning tool and statistical models </w:t>
      </w:r>
      <w:r w:rsidR="00F34A90">
        <w:t>are</w:t>
      </w:r>
      <w:r w:rsidR="00AF67A2">
        <w:t xml:space="preserve"> being evaluated in hopes to achieve high classification accuracy among a wide range of sitting </w:t>
      </w:r>
      <w:commentRangeStart w:id="6"/>
      <w:r w:rsidR="00AF67A2">
        <w:t>postures</w:t>
      </w:r>
      <w:commentRangeEnd w:id="6"/>
      <w:r w:rsidR="00CA49E0">
        <w:rPr>
          <w:rStyle w:val="CommentReference"/>
          <w:rFonts w:eastAsia="SimSun"/>
          <w:snapToGrid/>
          <w:lang w:eastAsia="zh-CN" w:bidi="ar-SA"/>
        </w:rPr>
        <w:commentReference w:id="6"/>
      </w:r>
      <w:r w:rsidR="00AF67A2">
        <w:t xml:space="preserve">. </w:t>
      </w:r>
    </w:p>
    <w:p w14:paraId="6248C6A5" w14:textId="77777777" w:rsidR="00696A6E" w:rsidRDefault="00696A6E" w:rsidP="00226328">
      <w:pPr>
        <w:pStyle w:val="MDPI23heading3"/>
        <w:ind w:left="0"/>
      </w:pPr>
    </w:p>
    <w:p w14:paraId="5697C998" w14:textId="7255D7E8" w:rsidR="008E5E6D" w:rsidRDefault="008E5E6D" w:rsidP="008E7A80">
      <w:pPr>
        <w:pStyle w:val="MDPI23heading3"/>
      </w:pPr>
      <w:r>
        <w:t>2.3 Feedback Mechanism</w:t>
      </w:r>
    </w:p>
    <w:p w14:paraId="023C8E85" w14:textId="72FE0988" w:rsidR="006317C1" w:rsidRDefault="00C67385" w:rsidP="00C67385">
      <w:pPr>
        <w:pStyle w:val="MDPI31text"/>
      </w:pPr>
      <w:r>
        <w:t>There is</w:t>
      </w:r>
      <w:r w:rsidR="00226328">
        <w:t xml:space="preserve"> no doubt that achieving high posture classification accuracy is crucial</w:t>
      </w:r>
      <w:r>
        <w:t xml:space="preserve"> among smart sensing chair systems</w:t>
      </w:r>
      <w:r w:rsidR="00226328">
        <w:t>. However, this alone</w:t>
      </w:r>
      <w:r>
        <w:t xml:space="preserve"> doesn’t bring any value back to the end user. What is also needed is a feedback mechanism</w:t>
      </w:r>
      <w:r w:rsidR="00226328">
        <w:t xml:space="preserve"> that would both inform and encourage the end user </w:t>
      </w:r>
      <w:r>
        <w:t>to adopt “proper” sitting postures while also providing valuable insights that would improve their overall sitting pattern.</w:t>
      </w:r>
      <w:r w:rsidR="007355A4">
        <w:t xml:space="preserve"> Whenever a bad sitting posture is detected for a long duration of time, the user should be alert in one way or another to correct it. Within the current research landscape, there are multiple ways that a user could be alerted</w:t>
      </w:r>
      <w:r w:rsidR="00036414">
        <w:t xml:space="preserve">. Mobile phones </w:t>
      </w:r>
      <w:r w:rsidR="00F4659E">
        <w:t>have been emerging as</w:t>
      </w:r>
      <w:r w:rsidR="00036414">
        <w:t xml:space="preserve"> a popular medium </w:t>
      </w:r>
      <w:r w:rsidR="00F4659E">
        <w:t>for collecting and displaying</w:t>
      </w:r>
      <w:r w:rsidR="00036414">
        <w:t xml:space="preserve"> </w:t>
      </w:r>
      <w:r w:rsidR="00F4659E">
        <w:t xml:space="preserve">useful </w:t>
      </w:r>
      <w:r w:rsidR="00036414">
        <w:t xml:space="preserve">feedback </w:t>
      </w:r>
      <w:r w:rsidR="00F4659E">
        <w:t xml:space="preserve">back to the end user. Cai </w:t>
      </w:r>
      <w:r w:rsidR="005955F6">
        <w:t xml:space="preserve">et al. </w:t>
      </w:r>
      <w:r w:rsidR="005955F6">
        <w:fldChar w:fldCharType="begin"/>
      </w:r>
      <w:r w:rsidR="009F5F6B">
        <w:instrText xml:space="preserve"> ADDIN ZOTERO_ITEM CSL_CITATION {"citationID":"CKNBE9Va","properties":{"formattedCitation":"[7]","plainCitation":"[7]","noteIndex":0},"citationItems":[{"id":30,"uris":["http://zotero.org/users/11398818/items/6LWNY69L"],"itemData":{"id":30,"type":"article-journal","abstract":"As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sidR="005955F6">
        <w:fldChar w:fldCharType="separate"/>
      </w:r>
      <w:r w:rsidR="009F5F6B">
        <w:rPr>
          <w:noProof/>
        </w:rPr>
        <w:t>[7]</w:t>
      </w:r>
      <w:r w:rsidR="005955F6">
        <w:fldChar w:fldCharType="end"/>
      </w:r>
      <w:r w:rsidR="00F4659E">
        <w:t xml:space="preserve"> developed a smart sensing chair system which relayed </w:t>
      </w:r>
      <w:r w:rsidR="00B363C9">
        <w:t xml:space="preserve">the detected posture via a mobile app. Additionally, Cho et al </w:t>
      </w:r>
      <w:r w:rsidR="004156D6">
        <w:fldChar w:fldCharType="begin"/>
      </w:r>
      <w:r w:rsidR="009F5F6B">
        <w:instrText xml:space="preserve"> ADDIN ZOTERO_ITEM CSL_CITATION {"citationID":"wIKIsGTe","properties":{"formattedCitation":"[8]","plainCitation":"[8]","noteIndex":0},"citationItems":[{"id":282,"uris":["http://zotero.org/users/11398818/items/89B29YFX"],"itemData":{"id":282,"type":"paper-conference","container-title":"2019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004156D6">
        <w:fldChar w:fldCharType="separate"/>
      </w:r>
      <w:r w:rsidR="009F5F6B">
        <w:rPr>
          <w:noProof/>
        </w:rPr>
        <w:t>[8]</w:t>
      </w:r>
      <w:r w:rsidR="004156D6">
        <w:fldChar w:fldCharType="end"/>
      </w:r>
      <w:r w:rsidR="004156D6">
        <w:t xml:space="preserve"> also developed a similar mobile app which provided statistical</w:t>
      </w:r>
      <w:r w:rsidR="003A6333">
        <w:t xml:space="preserve"> insights</w:t>
      </w:r>
      <w:r w:rsidR="004156D6">
        <w:t xml:space="preserve"> </w:t>
      </w:r>
      <w:r w:rsidR="003A6333">
        <w:t xml:space="preserve">along with </w:t>
      </w:r>
      <w:r w:rsidR="00FC230C">
        <w:t xml:space="preserve">recommended </w:t>
      </w:r>
      <w:r w:rsidR="003A6333">
        <w:t>YouTube videos</w:t>
      </w:r>
      <w:r w:rsidR="000C154A">
        <w:t xml:space="preserve"> largely based on </w:t>
      </w:r>
      <w:r w:rsidR="000C154A">
        <w:t>the sitting postures being adopted</w:t>
      </w:r>
      <w:r w:rsidR="00BF78CD">
        <w:t>.</w:t>
      </w:r>
      <w:r w:rsidR="00C74E65">
        <w:t xml:space="preserve"> </w:t>
      </w:r>
    </w:p>
    <w:p w14:paraId="103D0E9D" w14:textId="38C42704" w:rsidR="00372EE7" w:rsidRDefault="00351B4C" w:rsidP="00C67385">
      <w:pPr>
        <w:pStyle w:val="MDPI31text"/>
      </w:pPr>
      <w:r>
        <w:t>There are also other ways that the end user could be notified or alerted whenever an incorrect sitting posture is being adopted</w:t>
      </w:r>
      <w:r w:rsidR="006317C1">
        <w:t xml:space="preserve">. Ran et al. </w:t>
      </w:r>
      <w:r w:rsidR="006317C1">
        <w:fldChar w:fldCharType="begin"/>
      </w:r>
      <w:r w:rsidR="009F5F6B">
        <w:instrText xml:space="preserve"> ADDIN ZOTERO_ITEM CSL_CITATION {"citationID":"PakQucIJ","properties":{"formattedCitation":"[9]","plainCitation":"[9]","noteIndex":0},"citationItems":[{"id":20,"uris":["http://zotero.org/users/11398818/items/L7KAFSQC"],"itemData":{"id":20,"type":"article-journal","container-title":"Sensors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6317C1">
        <w:fldChar w:fldCharType="separate"/>
      </w:r>
      <w:r w:rsidR="009F5F6B">
        <w:rPr>
          <w:noProof/>
        </w:rPr>
        <w:t>[9]</w:t>
      </w:r>
      <w:r w:rsidR="006317C1">
        <w:fldChar w:fldCharType="end"/>
      </w:r>
      <w:r w:rsidR="007A24AE">
        <w:t xml:space="preserve"> and </w:t>
      </w:r>
      <w:proofErr w:type="spellStart"/>
      <w:r w:rsidR="007A24AE" w:rsidRPr="007A24AE">
        <w:t>Ishac</w:t>
      </w:r>
      <w:proofErr w:type="spellEnd"/>
      <w:r w:rsidR="007A24AE">
        <w:t xml:space="preserve"> et al.</w:t>
      </w:r>
      <w:r w:rsidR="007A24AE" w:rsidRPr="007A24AE">
        <w:t xml:space="preserve"> </w:t>
      </w:r>
      <w:r w:rsidR="007A24AE">
        <w:fldChar w:fldCharType="begin"/>
      </w:r>
      <w:r w:rsidR="009F5F6B">
        <w:instrText xml:space="preserve"> ADDIN ZOTERO_ITEM CSL_CITATION {"citationID":"fjoUhxJ6","properties":{"formattedCitation":"[10]","plainCitation":"[10]","noteIndex":0},"citationItems":[{"id":352,"uris":["http://zotero.org/users/11398818/items/6NQHANGT"],"itemData":{"id":352,"type":"article-journal","abstract":"The LifeChair is a smart cushion that provides vibrotactile feedback by actively sensing and classifying sitting postures to encourage upright posture and reduce slouching. The key component of the LifeChair is our novel conductive fabric pressure sensing array. Fabric sensors have been explored in the past, but a full sensing solution for embedded real world use has not been proposed. We have designed our system with commercial use in mind, and as a result, it has a high focus on manufacturability, cost-effectiveness and adaptiveness. We demonstrate the performance of our fabric sensing system by installing it into the LifeChair and comparing its posture detection accuracy with our previous study that implemented a conventional flexible printed PCB-sensing system. In this study, it is shown that the LifeChair can detect all 11 postures across 20 participants with an improved average accuracy of 98.1%, and it demonstrates significantly lower variance when interfacing with different users. We also conduct a performance study with 10 participants to evaluate the effectiveness of the LifeChair device in improving upright posture and reducing slouching. Our performance study demonstrates that the LifeChair is effective in encouraging users to sit upright with an increase of 68.1% in time spent seated upright when vibrotactile feedback is activated.","container-title":"Sensors","DOI":"10.3390/s18072261","ISSN":"1424-8220","issue":"7","journalAbbreviation":"Sensors","language":"en","license":"https://creativecommons.org/licenses/by/4.0/","page":"2261","source":"DOI.org (Crossref)","title":"LifeChair: A Conductive Fabric Sensor-Based Smart Cushion for Actively Shaping Sitting Posture","title-short":"LifeChair","volume":"18","author":[{"family":"Ishac","given":"Karlos"},{"family":"Suzuki","given":"Kenji"}],"issued":{"date-parts":[["2018",7,13]]}}}],"schema":"https://github.com/citation-style-language/schema/raw/master/csl-citation.json"} </w:instrText>
      </w:r>
      <w:r w:rsidR="007A24AE">
        <w:fldChar w:fldCharType="separate"/>
      </w:r>
      <w:r w:rsidR="009F5F6B">
        <w:rPr>
          <w:noProof/>
        </w:rPr>
        <w:t>[10]</w:t>
      </w:r>
      <w:r w:rsidR="007A24AE">
        <w:fldChar w:fldCharType="end"/>
      </w:r>
      <w:r w:rsidR="007A24AE">
        <w:t xml:space="preserve"> </w:t>
      </w:r>
      <w:r w:rsidR="006317C1">
        <w:t xml:space="preserve">integrated haptic motors into the seating cushion which </w:t>
      </w:r>
      <w:r w:rsidR="007A24AE">
        <w:t xml:space="preserve">vibrated </w:t>
      </w:r>
      <w:r w:rsidR="006317C1">
        <w:t>whenever an improper sitting posture is</w:t>
      </w:r>
      <w:r w:rsidR="007A24AE">
        <w:t xml:space="preserve"> being</w:t>
      </w:r>
      <w:r w:rsidR="006317C1">
        <w:t xml:space="preserve"> detected</w:t>
      </w:r>
      <w:r w:rsidR="0008750F">
        <w:t xml:space="preserve"> </w:t>
      </w:r>
      <w:r w:rsidR="007A24AE">
        <w:t xml:space="preserve">which continues </w:t>
      </w:r>
      <w:r w:rsidR="0008750F">
        <w:t xml:space="preserve">until </w:t>
      </w:r>
      <w:r w:rsidR="007A24AE">
        <w:t xml:space="preserve">an upright </w:t>
      </w:r>
      <w:r w:rsidR="0008750F">
        <w:t>posture has been achieved by the individual</w:t>
      </w:r>
      <w:r w:rsidR="006317C1">
        <w:t>.</w:t>
      </w:r>
      <w:r w:rsidR="00D2767E">
        <w:t xml:space="preserve"> Ren et al. </w:t>
      </w:r>
      <w:r w:rsidR="00D2767E">
        <w:fldChar w:fldCharType="begin"/>
      </w:r>
      <w:r w:rsidR="009F5F6B">
        <w:instrText xml:space="preserve"> ADDIN ZOTERO_ITEM CSL_CITATION {"citationID":"u4PLUq2Z","properties":{"formattedCitation":"[11]","plainCitation":"[11]","noteIndex":0},"citationItems":[{"id":306,"uris":["http://zotero.org/users/11398818/items/A72X998B"],"itemData":{"id":306,"type":"article-journal","container-title":"International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00D2767E">
        <w:fldChar w:fldCharType="separate"/>
      </w:r>
      <w:r w:rsidR="009F5F6B">
        <w:rPr>
          <w:noProof/>
        </w:rPr>
        <w:t>[11]</w:t>
      </w:r>
      <w:r w:rsidR="00D2767E">
        <w:fldChar w:fldCharType="end"/>
      </w:r>
      <w:r w:rsidR="00F31AEC">
        <w:t xml:space="preserve"> incorporated the use of </w:t>
      </w:r>
      <w:r w:rsidR="007B6906">
        <w:t xml:space="preserve">a </w:t>
      </w:r>
      <w:r w:rsidR="00F31AEC">
        <w:t xml:space="preserve">RGB </w:t>
      </w:r>
      <w:r w:rsidR="007B6906">
        <w:t xml:space="preserve">led light strip which changed in </w:t>
      </w:r>
      <w:r w:rsidR="007B6906">
        <w:lastRenderedPageBreak/>
        <w:t>color whenever the individual needed to change their sitting posture and taking microbreaks.</w:t>
      </w:r>
    </w:p>
    <w:p w14:paraId="3466228D" w14:textId="7729F07A" w:rsidR="00257A4B" w:rsidRDefault="00372EE7" w:rsidP="00C67385">
      <w:pPr>
        <w:pStyle w:val="MDPI31text"/>
      </w:pPr>
      <w:r>
        <w:t>Overall, it was seen that the feedback mechanism</w:t>
      </w:r>
      <w:r w:rsidR="005A537D">
        <w:t xml:space="preserve"> implemented among existing studies were severely lacking mainly in its informative elements and valuable insights which ideally should encourage the adoption of proper sitting postures among individuals. Most systems simply just </w:t>
      </w:r>
      <w:r w:rsidR="00340BBC">
        <w:t xml:space="preserve">focused on </w:t>
      </w:r>
      <w:r w:rsidR="005A537D">
        <w:t>display</w:t>
      </w:r>
      <w:r w:rsidR="00340BBC">
        <w:t>ing</w:t>
      </w:r>
      <w:r w:rsidR="005A537D">
        <w:t xml:space="preserve"> the current posture being adopted without </w:t>
      </w:r>
      <w:r w:rsidR="00340BBC">
        <w:t xml:space="preserve">any form of </w:t>
      </w:r>
      <w:r w:rsidR="00257A4B">
        <w:t xml:space="preserve">valuable </w:t>
      </w:r>
      <w:r w:rsidR="00340BBC">
        <w:t>feedback mechanism.</w:t>
      </w:r>
      <w:r w:rsidR="00BE7E82">
        <w:t xml:space="preserve"> While most smart-sensing systems can detect and identify various sitting postures, there are some feature sets that are absent such as real-time feedback and posture scoring mechanism which would rate and provide a score on the current posture being adopted. </w:t>
      </w:r>
      <w:r w:rsidR="00257A4B">
        <w:t xml:space="preserve">From the end user’s perspective, </w:t>
      </w:r>
      <w:r w:rsidR="000C25A8">
        <w:t>is</w:t>
      </w:r>
      <w:r w:rsidR="00257A4B">
        <w:t xml:space="preserve"> there any </w:t>
      </w:r>
      <w:r w:rsidR="000C25A8">
        <w:t xml:space="preserve">certainty </w:t>
      </w:r>
      <w:r w:rsidR="00257A4B">
        <w:t xml:space="preserve">that the implemented feedback system has achieved its goal of inciting adopting of proper sitting postures? </w:t>
      </w:r>
      <w:r w:rsidR="000C25A8">
        <w:t xml:space="preserve">Furthermore, with the lack of comprehensive feedback of such systems, a lot of questions can be raised </w:t>
      </w:r>
      <w:proofErr w:type="gramStart"/>
      <w:r w:rsidR="00F43FA0">
        <w:t>in regard to</w:t>
      </w:r>
      <w:proofErr w:type="gramEnd"/>
      <w:r w:rsidR="000C25A8">
        <w:t xml:space="preserve"> both its usability and </w:t>
      </w:r>
      <w:r w:rsidR="00622FFB">
        <w:t>effectiveness</w:t>
      </w:r>
      <w:r w:rsidR="000C25A8">
        <w:t xml:space="preserve"> in a real-life environment.</w:t>
      </w:r>
      <w:r w:rsidR="00BE7E82">
        <w:t xml:space="preserve"> Hence, there is a need for a comprehensive</w:t>
      </w:r>
      <w:r w:rsidR="00622FFB">
        <w:t xml:space="preserve"> system in place to access whether the implemented feedback mechanism as achieved its desired expectations. </w:t>
      </w:r>
      <w:r w:rsidR="000C25A8">
        <w:t xml:space="preserve"> </w:t>
      </w:r>
    </w:p>
    <w:p w14:paraId="7351D487" w14:textId="77777777" w:rsidR="00351B4C" w:rsidRDefault="00351B4C" w:rsidP="00C67385">
      <w:pPr>
        <w:pStyle w:val="MDPI31text"/>
      </w:pPr>
    </w:p>
    <w:p w14:paraId="474D18E9" w14:textId="77777777" w:rsidR="004026F5" w:rsidRPr="00F43FA0" w:rsidRDefault="004026F5" w:rsidP="004026F5">
      <w:pPr>
        <w:pStyle w:val="MDPI41tablecaption"/>
        <w:rPr>
          <w:color w:val="FF0000"/>
        </w:rPr>
      </w:pPr>
      <w:r w:rsidRPr="00F43FA0">
        <w:rPr>
          <w:b/>
          <w:color w:val="FF0000"/>
        </w:rPr>
        <w:t>Table 1.</w:t>
      </w:r>
      <w:r w:rsidRPr="00F43FA0">
        <w:rPr>
          <w:color w:val="FF0000"/>
        </w:rPr>
        <w:t xml:space="preserve"> Summary of related studies.</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F43FA0" w:rsidRPr="00F43FA0" w14:paraId="3A12A9F3" w14:textId="77777777" w:rsidTr="00DD621D">
        <w:tc>
          <w:tcPr>
            <w:tcW w:w="2619" w:type="dxa"/>
            <w:tcBorders>
              <w:bottom w:val="single" w:sz="4" w:space="0" w:color="auto"/>
            </w:tcBorders>
            <w:shd w:val="clear" w:color="auto" w:fill="auto"/>
            <w:vAlign w:val="center"/>
          </w:tcPr>
          <w:p w14:paraId="73C18E3D" w14:textId="5D7166AB" w:rsidR="004026F5" w:rsidRPr="00F43FA0" w:rsidRDefault="008666F8" w:rsidP="00DD621D">
            <w:pPr>
              <w:pStyle w:val="MDPI42tablebody"/>
              <w:spacing w:line="240" w:lineRule="auto"/>
              <w:rPr>
                <w:b/>
                <w:snapToGrid/>
                <w:color w:val="FF0000"/>
              </w:rPr>
            </w:pPr>
            <w:r w:rsidRPr="00F43FA0">
              <w:rPr>
                <w:b/>
                <w:snapToGrid/>
                <w:color w:val="FF0000"/>
              </w:rPr>
              <w:t>Sensor</w:t>
            </w:r>
          </w:p>
        </w:tc>
        <w:tc>
          <w:tcPr>
            <w:tcW w:w="2619" w:type="dxa"/>
            <w:tcBorders>
              <w:bottom w:val="single" w:sz="4" w:space="0" w:color="auto"/>
            </w:tcBorders>
            <w:shd w:val="clear" w:color="auto" w:fill="auto"/>
            <w:vAlign w:val="center"/>
          </w:tcPr>
          <w:p w14:paraId="637AB411" w14:textId="77777777" w:rsidR="004026F5" w:rsidRPr="00F43FA0" w:rsidRDefault="004026F5" w:rsidP="00DD621D">
            <w:pPr>
              <w:pStyle w:val="MDPI42tablebody"/>
              <w:spacing w:line="240" w:lineRule="auto"/>
              <w:rPr>
                <w:b/>
                <w:snapToGrid/>
                <w:color w:val="FF0000"/>
              </w:rPr>
            </w:pPr>
            <w:r w:rsidRPr="00F43FA0">
              <w:rPr>
                <w:b/>
                <w:snapToGrid/>
                <w:color w:val="FF0000"/>
              </w:rPr>
              <w:t>Title 2</w:t>
            </w:r>
          </w:p>
        </w:tc>
        <w:tc>
          <w:tcPr>
            <w:tcW w:w="2619" w:type="dxa"/>
            <w:tcBorders>
              <w:bottom w:val="single" w:sz="4" w:space="0" w:color="auto"/>
            </w:tcBorders>
            <w:shd w:val="clear" w:color="auto" w:fill="auto"/>
            <w:vAlign w:val="center"/>
          </w:tcPr>
          <w:p w14:paraId="755ADE64" w14:textId="77777777" w:rsidR="004026F5" w:rsidRPr="00F43FA0" w:rsidRDefault="004026F5" w:rsidP="00DD621D">
            <w:pPr>
              <w:pStyle w:val="MDPI42tablebody"/>
              <w:spacing w:line="240" w:lineRule="auto"/>
              <w:rPr>
                <w:b/>
                <w:snapToGrid/>
                <w:color w:val="FF0000"/>
              </w:rPr>
            </w:pPr>
            <w:r w:rsidRPr="00F43FA0">
              <w:rPr>
                <w:b/>
                <w:snapToGrid/>
                <w:color w:val="FF0000"/>
              </w:rPr>
              <w:t>Title 3</w:t>
            </w:r>
          </w:p>
        </w:tc>
      </w:tr>
      <w:tr w:rsidR="00F43FA0" w:rsidRPr="00F43FA0" w14:paraId="74C16167" w14:textId="77777777" w:rsidTr="00DD621D">
        <w:tc>
          <w:tcPr>
            <w:tcW w:w="2619" w:type="dxa"/>
            <w:shd w:val="clear" w:color="auto" w:fill="auto"/>
            <w:vAlign w:val="center"/>
          </w:tcPr>
          <w:p w14:paraId="790EA06C" w14:textId="77777777" w:rsidR="004026F5" w:rsidRPr="00F43FA0" w:rsidRDefault="004026F5" w:rsidP="00DD621D">
            <w:pPr>
              <w:pStyle w:val="MDPI42tablebody"/>
              <w:spacing w:line="240" w:lineRule="auto"/>
              <w:rPr>
                <w:color w:val="FF0000"/>
              </w:rPr>
            </w:pPr>
            <w:r w:rsidRPr="00F43FA0">
              <w:rPr>
                <w:color w:val="FF0000"/>
              </w:rPr>
              <w:t>entry 1</w:t>
            </w:r>
          </w:p>
        </w:tc>
        <w:tc>
          <w:tcPr>
            <w:tcW w:w="2619" w:type="dxa"/>
            <w:shd w:val="clear" w:color="auto" w:fill="auto"/>
            <w:vAlign w:val="center"/>
          </w:tcPr>
          <w:p w14:paraId="412D4493" w14:textId="77777777" w:rsidR="004026F5" w:rsidRPr="00F43FA0" w:rsidRDefault="004026F5" w:rsidP="00DD621D">
            <w:pPr>
              <w:pStyle w:val="MDPI42tablebody"/>
              <w:spacing w:line="240" w:lineRule="auto"/>
              <w:rPr>
                <w:color w:val="FF0000"/>
              </w:rPr>
            </w:pPr>
            <w:r w:rsidRPr="00F43FA0">
              <w:rPr>
                <w:color w:val="FF0000"/>
              </w:rPr>
              <w:t>data</w:t>
            </w:r>
          </w:p>
        </w:tc>
        <w:tc>
          <w:tcPr>
            <w:tcW w:w="2619" w:type="dxa"/>
            <w:shd w:val="clear" w:color="auto" w:fill="auto"/>
            <w:vAlign w:val="center"/>
          </w:tcPr>
          <w:p w14:paraId="00AC8044" w14:textId="77777777" w:rsidR="004026F5" w:rsidRPr="00F43FA0" w:rsidRDefault="004026F5" w:rsidP="00DD621D">
            <w:pPr>
              <w:pStyle w:val="MDPI42tablebody"/>
              <w:spacing w:line="240" w:lineRule="auto"/>
              <w:rPr>
                <w:color w:val="FF0000"/>
              </w:rPr>
            </w:pPr>
            <w:r w:rsidRPr="00F43FA0">
              <w:rPr>
                <w:color w:val="FF0000"/>
              </w:rPr>
              <w:t>data</w:t>
            </w:r>
          </w:p>
        </w:tc>
      </w:tr>
      <w:tr w:rsidR="00F43FA0" w:rsidRPr="00F43FA0" w14:paraId="7DA896CD" w14:textId="77777777" w:rsidTr="00DD621D">
        <w:tc>
          <w:tcPr>
            <w:tcW w:w="2619" w:type="dxa"/>
            <w:shd w:val="clear" w:color="auto" w:fill="auto"/>
            <w:vAlign w:val="center"/>
          </w:tcPr>
          <w:p w14:paraId="39C2AF2B" w14:textId="77777777" w:rsidR="004026F5" w:rsidRPr="00F43FA0" w:rsidRDefault="004026F5" w:rsidP="00DD621D">
            <w:pPr>
              <w:pStyle w:val="MDPI42tablebody"/>
              <w:spacing w:line="240" w:lineRule="auto"/>
              <w:rPr>
                <w:color w:val="FF0000"/>
              </w:rPr>
            </w:pPr>
            <w:r w:rsidRPr="00F43FA0">
              <w:rPr>
                <w:color w:val="FF0000"/>
              </w:rPr>
              <w:t>entry 2</w:t>
            </w:r>
          </w:p>
        </w:tc>
        <w:tc>
          <w:tcPr>
            <w:tcW w:w="2619" w:type="dxa"/>
            <w:shd w:val="clear" w:color="auto" w:fill="auto"/>
            <w:vAlign w:val="center"/>
          </w:tcPr>
          <w:p w14:paraId="7CC6E8A6" w14:textId="77777777" w:rsidR="004026F5" w:rsidRPr="00F43FA0" w:rsidRDefault="004026F5" w:rsidP="00DD621D">
            <w:pPr>
              <w:pStyle w:val="MDPI42tablebody"/>
              <w:spacing w:line="240" w:lineRule="auto"/>
              <w:rPr>
                <w:color w:val="FF0000"/>
              </w:rPr>
            </w:pPr>
            <w:r w:rsidRPr="00F43FA0">
              <w:rPr>
                <w:color w:val="FF0000"/>
              </w:rPr>
              <w:t>data</w:t>
            </w:r>
          </w:p>
        </w:tc>
        <w:tc>
          <w:tcPr>
            <w:tcW w:w="2619" w:type="dxa"/>
            <w:shd w:val="clear" w:color="auto" w:fill="auto"/>
            <w:vAlign w:val="center"/>
          </w:tcPr>
          <w:p w14:paraId="75D814F3" w14:textId="77777777" w:rsidR="004026F5" w:rsidRPr="00F43FA0" w:rsidRDefault="004026F5" w:rsidP="00DD621D">
            <w:pPr>
              <w:pStyle w:val="MDPI42tablebody"/>
              <w:spacing w:line="240" w:lineRule="auto"/>
              <w:rPr>
                <w:color w:val="FF0000"/>
              </w:rPr>
            </w:pPr>
            <w:r w:rsidRPr="00F43FA0">
              <w:rPr>
                <w:color w:val="FF0000"/>
              </w:rPr>
              <w:t xml:space="preserve">data </w:t>
            </w:r>
            <w:r w:rsidRPr="00F43FA0">
              <w:rPr>
                <w:color w:val="FF0000"/>
                <w:vertAlign w:val="superscript"/>
              </w:rPr>
              <w:t>1</w:t>
            </w:r>
          </w:p>
        </w:tc>
      </w:tr>
    </w:tbl>
    <w:p w14:paraId="08A2E173" w14:textId="77777777" w:rsidR="004026F5" w:rsidRDefault="004026F5" w:rsidP="008E7A80">
      <w:pPr>
        <w:pStyle w:val="MDPI23heading3"/>
      </w:pPr>
    </w:p>
    <w:p w14:paraId="083C4716" w14:textId="713DBF89" w:rsidR="00882971" w:rsidRPr="00E53808" w:rsidRDefault="00882971" w:rsidP="00DC399A">
      <w:pPr>
        <w:pStyle w:val="MDPI31text"/>
        <w:numPr>
          <w:ilvl w:val="0"/>
          <w:numId w:val="25"/>
        </w:numPr>
        <w:rPr>
          <w:color w:val="FF0000"/>
        </w:rPr>
      </w:pPr>
      <w:r w:rsidRPr="00E53808">
        <w:rPr>
          <w:color w:val="FF0000"/>
        </w:rPr>
        <w:t>Review existing technologies and methodologies used for posture detection and correction.</w:t>
      </w:r>
    </w:p>
    <w:p w14:paraId="0CDBFA2F" w14:textId="77777777" w:rsidR="00DC399A" w:rsidRPr="00E53808" w:rsidRDefault="00882971" w:rsidP="00DC399A">
      <w:pPr>
        <w:pStyle w:val="MDPI31text"/>
        <w:numPr>
          <w:ilvl w:val="0"/>
          <w:numId w:val="25"/>
        </w:numPr>
        <w:rPr>
          <w:color w:val="FF0000"/>
        </w:rPr>
      </w:pPr>
      <w:r w:rsidRPr="00E53808">
        <w:rPr>
          <w:color w:val="FF0000"/>
        </w:rPr>
        <w:t>Discuss current state-of-the-art solutions, including wearable devices, camera-based systems, and pressure mats.</w:t>
      </w:r>
    </w:p>
    <w:p w14:paraId="4C8EB4C0" w14:textId="77777777" w:rsidR="00DC399A" w:rsidRPr="00E53808" w:rsidRDefault="00882971" w:rsidP="00DC399A">
      <w:pPr>
        <w:pStyle w:val="MDPI31text"/>
        <w:numPr>
          <w:ilvl w:val="0"/>
          <w:numId w:val="25"/>
        </w:numPr>
        <w:rPr>
          <w:color w:val="FF0000"/>
        </w:rPr>
      </w:pPr>
      <w:r w:rsidRPr="00E53808">
        <w:rPr>
          <w:color w:val="FF0000"/>
        </w:rPr>
        <w:t>Summary of machine learning techniques previously applied to posture detection.</w:t>
      </w:r>
    </w:p>
    <w:p w14:paraId="2BA19CF4" w14:textId="77777777" w:rsidR="00DC399A" w:rsidRPr="00E53808" w:rsidRDefault="00882971" w:rsidP="00DC399A">
      <w:pPr>
        <w:pStyle w:val="MDPI31text"/>
        <w:numPr>
          <w:ilvl w:val="0"/>
          <w:numId w:val="25"/>
        </w:numPr>
        <w:rPr>
          <w:color w:val="FF0000"/>
        </w:rPr>
      </w:pPr>
      <w:r w:rsidRPr="00E53808">
        <w:rPr>
          <w:color w:val="FF0000"/>
        </w:rPr>
        <w:t>Analysis of the advantages and limitations of these methods.</w:t>
      </w:r>
    </w:p>
    <w:p w14:paraId="7B5B2BDE" w14:textId="77777777" w:rsidR="00DC399A" w:rsidRPr="00E53808" w:rsidRDefault="00882971" w:rsidP="00DC399A">
      <w:pPr>
        <w:pStyle w:val="MDPI31text"/>
        <w:numPr>
          <w:ilvl w:val="0"/>
          <w:numId w:val="25"/>
        </w:numPr>
        <w:rPr>
          <w:color w:val="FF0000"/>
        </w:rPr>
      </w:pPr>
      <w:r w:rsidRPr="00E53808">
        <w:rPr>
          <w:color w:val="FF0000"/>
        </w:rPr>
        <w:t>Identification of shortcomings in current posture monitoring systems, such as lack of real-time feedback, limited scope in posture types, and absence of scoring mechanisms.</w:t>
      </w:r>
    </w:p>
    <w:p w14:paraId="27B0B481" w14:textId="5304D48E" w:rsidR="00882971" w:rsidRPr="00E53808" w:rsidRDefault="00882971" w:rsidP="00DC399A">
      <w:pPr>
        <w:pStyle w:val="MDPI31text"/>
        <w:numPr>
          <w:ilvl w:val="0"/>
          <w:numId w:val="25"/>
        </w:numPr>
        <w:rPr>
          <w:color w:val="FF0000"/>
        </w:rPr>
      </w:pPr>
      <w:r w:rsidRPr="00E53808">
        <w:rPr>
          <w:color w:val="FF0000"/>
        </w:rPr>
        <w:t>Discussion on the need for comprehensive systems that integrate posture detection, evaluation, and feedback.</w:t>
      </w:r>
    </w:p>
    <w:p w14:paraId="4B69EEB5" w14:textId="03851B81" w:rsidR="00F31AEC" w:rsidRDefault="00E93210" w:rsidP="00F31AEC">
      <w:pPr>
        <w:pStyle w:val="MDPI21heading1"/>
      </w:pPr>
      <w:r w:rsidRPr="001F31D1">
        <w:t xml:space="preserve">3. </w:t>
      </w:r>
      <w:r w:rsidR="00833AAF">
        <w:t>Methodology</w:t>
      </w:r>
    </w:p>
    <w:p w14:paraId="0886ACF8" w14:textId="26BAA60B" w:rsidR="00FE3158" w:rsidRDefault="00DA1BD6" w:rsidP="00FE3158">
      <w:pPr>
        <w:pStyle w:val="MDPI31text"/>
      </w:pPr>
      <w:r>
        <w:t>In this paper</w:t>
      </w:r>
      <w:r w:rsidR="005739E1">
        <w:t>, a smart sensing chair system is developed classify different sitting postures using a FSR pressure sensor array. Th</w:t>
      </w:r>
      <w:r w:rsidR="00AF1AF7">
        <w:t xml:space="preserve">is </w:t>
      </w:r>
      <w:r w:rsidR="005739E1">
        <w:t xml:space="preserve">study will be focusing on 5 sitting postures with are </w:t>
      </w:r>
      <w:r w:rsidR="005739E1">
        <w:t>upright, slouching, leaning right, leaning left, leaning back</w:t>
      </w:r>
      <w:r w:rsidR="005739E1">
        <w:t xml:space="preserve"> as shown in Figure </w:t>
      </w:r>
      <w:r w:rsidR="00FE3158">
        <w:t>1</w:t>
      </w:r>
      <w:r w:rsidR="005739E1">
        <w:t xml:space="preserve">. Additionally, a novel feedback software application will be developed to provide valuable health insights which aims to encourage the end user to adopt </w:t>
      </w:r>
      <w:r w:rsidR="00954494">
        <w:t>proper sitting postures.</w:t>
      </w:r>
    </w:p>
    <w:p w14:paraId="0B53919C" w14:textId="6D6D726D" w:rsidR="00FE3158" w:rsidRDefault="00FE3158" w:rsidP="00FE3158">
      <w:pPr>
        <w:pStyle w:val="MDPI31text"/>
      </w:pPr>
      <w:proofErr w:type="gramStart"/>
      <w:r>
        <w:t xml:space="preserve">In </w:t>
      </w:r>
      <w:r w:rsidR="002F24E0">
        <w:t>order to</w:t>
      </w:r>
      <w:proofErr w:type="gramEnd"/>
      <w:r w:rsidR="002F24E0">
        <w:t xml:space="preserve"> capture the entire sitting posture of an individual, 2 (32x32) </w:t>
      </w:r>
      <w:proofErr w:type="spellStart"/>
      <w:r w:rsidR="002F24E0" w:rsidRPr="002F24E0">
        <w:t>CONFORMat</w:t>
      </w:r>
      <w:proofErr w:type="spellEnd"/>
      <w:r w:rsidR="002F24E0">
        <w:t xml:space="preserve"> </w:t>
      </w:r>
      <w:r>
        <w:t>pressure sensor array</w:t>
      </w:r>
      <w:r w:rsidR="002F24E0">
        <w:t>s</w:t>
      </w:r>
      <w:r>
        <w:t xml:space="preserve"> </w:t>
      </w:r>
      <w:r w:rsidR="002F24E0">
        <w:t xml:space="preserve">which will be placed on the backrest and the seating cushion of the chair. The pressure sensor </w:t>
      </w:r>
      <w:r w:rsidR="00845612">
        <w:t xml:space="preserve">mat </w:t>
      </w:r>
      <w:r w:rsidR="002F24E0">
        <w:t>was</w:t>
      </w:r>
      <w:r w:rsidR="00845612">
        <w:t xml:space="preserve"> developed by a company called </w:t>
      </w:r>
      <w:proofErr w:type="spellStart"/>
      <w:r w:rsidR="00845612">
        <w:t>Tekscan</w:t>
      </w:r>
      <w:proofErr w:type="spellEnd"/>
      <w:r w:rsidR="00845612">
        <w:t xml:space="preserve"> </w:t>
      </w:r>
      <w:r w:rsidR="009F5F6B">
        <w:t>who</w:t>
      </w:r>
      <w:r w:rsidR="00845612">
        <w:t xml:space="preserve"> specializes in the manufacturing of pressure measure sensor units</w:t>
      </w:r>
      <w:r w:rsidR="008E5B7B">
        <w:t xml:space="preserve"> </w:t>
      </w:r>
      <w:r w:rsidR="003A3FC2">
        <w:fldChar w:fldCharType="begin"/>
      </w:r>
      <w:r w:rsidR="009F5F6B">
        <w:instrText xml:space="preserve"> ADDIN ZOTERO_ITEM CSL_CITATION {"citationID":"Yh1NmjQQ","properties":{"formattedCitation":"[12]","plainCitation":"[12]","noteIndex":0},"citationItems":[{"id":354,"uris":["http://zotero.org/users/11398818/items/LQNIBNL6"],"itemData":{"id":354,"type":"webpage","title":"Tekscan","URL":"https://www.tekscan.com","author":[{"literal":"Tekscan"}],"accessed":{"date-parts":[["2024",10,8]]}}}],"schema":"https://github.com/citation-style-language/schema/raw/master/csl-citation.json"} </w:instrText>
      </w:r>
      <w:r w:rsidR="003A3FC2">
        <w:fldChar w:fldCharType="separate"/>
      </w:r>
      <w:r w:rsidR="009F5F6B">
        <w:rPr>
          <w:noProof/>
        </w:rPr>
        <w:t>[12]</w:t>
      </w:r>
      <w:r w:rsidR="003A3FC2">
        <w:fldChar w:fldCharType="end"/>
      </w:r>
      <w:r w:rsidR="008E5B7B">
        <w:t>.</w:t>
      </w:r>
      <w:r w:rsidR="00845612">
        <w:t xml:space="preserve"> </w:t>
      </w:r>
    </w:p>
    <w:p w14:paraId="203C55E4" w14:textId="77777777" w:rsidR="00AF1AF7" w:rsidRDefault="00AF1AF7" w:rsidP="00DA1BD6">
      <w:pPr>
        <w:pStyle w:val="MDPI31text"/>
      </w:pPr>
    </w:p>
    <w:p w14:paraId="75E49565" w14:textId="149354F7" w:rsidR="00AF1AF7" w:rsidRDefault="00AF1AF7" w:rsidP="00AF1AF7">
      <w:pPr>
        <w:pStyle w:val="MDPI52figure"/>
      </w:pPr>
      <w:r>
        <w:lastRenderedPageBreak/>
        <w:fldChar w:fldCharType="begin"/>
      </w:r>
      <w:r>
        <w:instrText xml:space="preserve"> INCLUDEPICTURE "https://upload.wikimedia.org/wikipedia/commons/f/fa/CkS8MpbB.png" \* MERGEFORMATINET </w:instrText>
      </w:r>
      <w:r>
        <w:fldChar w:fldCharType="separate"/>
      </w:r>
      <w:r>
        <w:rPr>
          <w:noProof/>
        </w:rPr>
        <w:drawing>
          <wp:inline distT="0" distB="0" distL="0" distR="0" wp14:anchorId="6964E100" wp14:editId="236AF15B">
            <wp:extent cx="2429644" cy="2429644"/>
            <wp:effectExtent l="0" t="0" r="0" b="0"/>
            <wp:docPr id="2974074" name="Picture 1" descr="Figure 1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2820" cy="2442820"/>
                    </a:xfrm>
                    <a:prstGeom prst="rect">
                      <a:avLst/>
                    </a:prstGeom>
                    <a:noFill/>
                    <a:ln>
                      <a:noFill/>
                    </a:ln>
                  </pic:spPr>
                </pic:pic>
              </a:graphicData>
            </a:graphic>
          </wp:inline>
        </w:drawing>
      </w:r>
      <w:r>
        <w:fldChar w:fldCharType="end"/>
      </w:r>
      <w:commentRangeStart w:id="7"/>
      <w:commentRangeEnd w:id="7"/>
      <w:r w:rsidR="00FE3158">
        <w:rPr>
          <w:rStyle w:val="CommentReference"/>
          <w:rFonts w:eastAsia="SimSun"/>
          <w:snapToGrid/>
          <w:lang w:eastAsia="zh-CN" w:bidi="ar-SA"/>
        </w:rPr>
        <w:commentReference w:id="7"/>
      </w:r>
    </w:p>
    <w:p w14:paraId="1521DFD2" w14:textId="75DABD59" w:rsidR="00AF1AF7" w:rsidRDefault="00AF1AF7" w:rsidP="00ED3A86">
      <w:pPr>
        <w:pStyle w:val="MDPI51figurecaption"/>
      </w:pPr>
      <w:r w:rsidRPr="00ED3A86">
        <w:rPr>
          <w:b/>
          <w:bCs/>
        </w:rPr>
        <w:t>Figure 1</w:t>
      </w:r>
      <w:r w:rsidR="00ED3A86">
        <w:t>.</w:t>
      </w:r>
      <w:r>
        <w:t xml:space="preserve"> 5 different sitting postures.</w:t>
      </w:r>
      <w:r w:rsidR="00ED3A86">
        <w:t xml:space="preserve"> (SP1) Upright, (SP2) Leaning Back, </w:t>
      </w:r>
      <w:r w:rsidR="00ED3A86">
        <w:t>(SP</w:t>
      </w:r>
      <w:r w:rsidR="00ED3A86">
        <w:t>3</w:t>
      </w:r>
      <w:r w:rsidR="00ED3A86">
        <w:t>)</w:t>
      </w:r>
      <w:r w:rsidR="00ED3A86">
        <w:t xml:space="preserve"> Leaning Left, </w:t>
      </w:r>
      <w:r w:rsidR="00ED3A86">
        <w:t>(SP</w:t>
      </w:r>
      <w:r w:rsidR="00ED3A86">
        <w:t>4</w:t>
      </w:r>
      <w:r w:rsidR="00ED3A86">
        <w:t>)</w:t>
      </w:r>
      <w:r w:rsidR="00ED3A86">
        <w:t xml:space="preserve"> Leaning Right, </w:t>
      </w:r>
      <w:r w:rsidR="00ED3A86">
        <w:t>(SP</w:t>
      </w:r>
      <w:r w:rsidR="00ED3A86">
        <w:t>5</w:t>
      </w:r>
      <w:r w:rsidR="00ED3A86">
        <w:t>)</w:t>
      </w:r>
      <w:r w:rsidR="00582E73">
        <w:t xml:space="preserve"> Slouching</w:t>
      </w:r>
    </w:p>
    <w:p w14:paraId="39CEF783" w14:textId="77777777" w:rsidR="005739E1" w:rsidRDefault="005739E1" w:rsidP="00DA1BD6">
      <w:pPr>
        <w:pStyle w:val="MDPI31text"/>
      </w:pPr>
    </w:p>
    <w:p w14:paraId="055CCA9C" w14:textId="77777777" w:rsidR="005739E1" w:rsidRPr="00FE3158" w:rsidRDefault="005739E1" w:rsidP="00FE3158">
      <w:pPr>
        <w:pStyle w:val="MDPI31text"/>
      </w:pPr>
    </w:p>
    <w:p w14:paraId="3BD20AA6" w14:textId="77777777" w:rsidR="005739E1" w:rsidRDefault="005739E1" w:rsidP="00DA1BD6">
      <w:pPr>
        <w:pStyle w:val="MDPI31text"/>
      </w:pPr>
    </w:p>
    <w:p w14:paraId="24D89D77" w14:textId="02B98627" w:rsidR="005739E1" w:rsidRDefault="005739E1" w:rsidP="005739E1">
      <w:pPr>
        <w:pStyle w:val="MDPI52figure"/>
      </w:pPr>
      <w:r w:rsidRPr="005739E1">
        <w:drawing>
          <wp:inline distT="0" distB="0" distL="0" distR="0" wp14:anchorId="225C3586" wp14:editId="037B1C7A">
            <wp:extent cx="3344779" cy="2496919"/>
            <wp:effectExtent l="0" t="0" r="0" b="5080"/>
            <wp:docPr id="73129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98016" name=""/>
                    <pic:cNvPicPr/>
                  </pic:nvPicPr>
                  <pic:blipFill>
                    <a:blip r:embed="rId14"/>
                    <a:stretch>
                      <a:fillRect/>
                    </a:stretch>
                  </pic:blipFill>
                  <pic:spPr>
                    <a:xfrm>
                      <a:off x="0" y="0"/>
                      <a:ext cx="3366746" cy="2513317"/>
                    </a:xfrm>
                    <a:prstGeom prst="rect">
                      <a:avLst/>
                    </a:prstGeom>
                  </pic:spPr>
                </pic:pic>
              </a:graphicData>
            </a:graphic>
          </wp:inline>
        </w:drawing>
      </w:r>
    </w:p>
    <w:p w14:paraId="4A8F5817" w14:textId="5C39D8C0" w:rsidR="00ED3A86" w:rsidRDefault="00ED3A86" w:rsidP="00E93AB3">
      <w:pPr>
        <w:pStyle w:val="MDPI52figure"/>
      </w:pPr>
      <w:r w:rsidRPr="00ED3A86">
        <w:rPr>
          <w:b/>
          <w:bCs/>
        </w:rPr>
        <w:t>Figure 1</w:t>
      </w:r>
      <w:r>
        <w:t>. 5 different sitting postures</w:t>
      </w:r>
    </w:p>
    <w:p w14:paraId="15F633F4" w14:textId="77777777" w:rsidR="005739E1" w:rsidRDefault="005739E1" w:rsidP="005739E1">
      <w:pPr>
        <w:pStyle w:val="MDPI52figure"/>
      </w:pPr>
    </w:p>
    <w:p w14:paraId="20040CC7" w14:textId="112C4ABD" w:rsidR="003D6D46" w:rsidRPr="00DA1BD6" w:rsidRDefault="003D6D46" w:rsidP="00DA1BD6">
      <w:pPr>
        <w:pStyle w:val="MDPI23heading3"/>
      </w:pPr>
      <w:r w:rsidRPr="00DA1BD6">
        <w:t xml:space="preserve">3.1 </w:t>
      </w:r>
      <w:r w:rsidRPr="00DA1BD6">
        <w:t>Data Collection</w:t>
      </w:r>
    </w:p>
    <w:p w14:paraId="441EBF8F" w14:textId="77777777" w:rsidR="00155694" w:rsidRPr="00DA1BD6" w:rsidRDefault="00155694" w:rsidP="00DA1BD6">
      <w:pPr>
        <w:pStyle w:val="MDPI23heading3"/>
      </w:pPr>
    </w:p>
    <w:p w14:paraId="566AFD31" w14:textId="381CCE2F" w:rsidR="003D6D46" w:rsidRPr="00DA1BD6" w:rsidRDefault="003D6D46" w:rsidP="00DA1BD6">
      <w:pPr>
        <w:pStyle w:val="MDPI23heading3"/>
      </w:pPr>
      <w:r w:rsidRPr="00DA1BD6">
        <w:t xml:space="preserve">3.1.1 </w:t>
      </w:r>
      <w:r w:rsidRPr="00DA1BD6">
        <w:t>Participants</w:t>
      </w:r>
    </w:p>
    <w:p w14:paraId="786F4745" w14:textId="77777777" w:rsidR="00155694" w:rsidRPr="00DA1BD6" w:rsidRDefault="00155694" w:rsidP="00DA1BD6">
      <w:pPr>
        <w:pStyle w:val="MDPI23heading3"/>
      </w:pPr>
    </w:p>
    <w:p w14:paraId="7D1D5B33" w14:textId="1256629C" w:rsidR="00DA1BD6" w:rsidRPr="00DA1BD6" w:rsidRDefault="003D6D46" w:rsidP="00DA1BD6">
      <w:pPr>
        <w:pStyle w:val="MDPI23heading3"/>
      </w:pPr>
      <w:r w:rsidRPr="00DA1BD6">
        <w:t xml:space="preserve">3.1.2 </w:t>
      </w:r>
      <w:r w:rsidRPr="00DA1BD6">
        <w:t>Experimental Setup</w:t>
      </w:r>
    </w:p>
    <w:p w14:paraId="39FD0EB7" w14:textId="3E27DD46" w:rsidR="00155694" w:rsidRDefault="00DA1BD6" w:rsidP="00DA1BD6">
      <w:pPr>
        <w:pStyle w:val="MDPI52figure"/>
      </w:pPr>
      <w:r w:rsidRPr="0043601F">
        <w:rPr>
          <w:noProof/>
        </w:rPr>
        <w:lastRenderedPageBreak/>
        <w:drawing>
          <wp:inline distT="0" distB="0" distL="0" distR="0" wp14:anchorId="028CD0ED" wp14:editId="3A076476">
            <wp:extent cx="1897606" cy="2530212"/>
            <wp:effectExtent l="0" t="0" r="0" b="0"/>
            <wp:docPr id="798323359" name="Picture 7" descr="Java 2 &#10;GORITH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2 &#10;GORITHMS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9987" cy="2546720"/>
                    </a:xfrm>
                    <a:prstGeom prst="rect">
                      <a:avLst/>
                    </a:prstGeom>
                    <a:noFill/>
                    <a:ln>
                      <a:noFill/>
                    </a:ln>
                  </pic:spPr>
                </pic:pic>
              </a:graphicData>
            </a:graphic>
          </wp:inline>
        </w:drawing>
      </w:r>
    </w:p>
    <w:p w14:paraId="463EFB0C" w14:textId="77777777" w:rsidR="00DA1BD6" w:rsidRDefault="00DA1BD6" w:rsidP="00DA1BD6">
      <w:pPr>
        <w:pStyle w:val="MDPI52figure"/>
      </w:pPr>
    </w:p>
    <w:p w14:paraId="76BFE67C" w14:textId="043F6E49" w:rsidR="00155694" w:rsidRDefault="003D6D46" w:rsidP="00DA1BD6">
      <w:pPr>
        <w:pStyle w:val="MDPI31text"/>
      </w:pPr>
      <w:r>
        <w:t xml:space="preserve">3.2 </w:t>
      </w:r>
      <w:r>
        <w:t>Machine Learning Algorithm</w:t>
      </w:r>
    </w:p>
    <w:p w14:paraId="50EB651C" w14:textId="77777777" w:rsidR="00DA1BD6" w:rsidRDefault="00DA1BD6" w:rsidP="00DA1BD6">
      <w:pPr>
        <w:pStyle w:val="MDPI31text"/>
      </w:pPr>
    </w:p>
    <w:p w14:paraId="5EE6689A" w14:textId="77777777" w:rsidR="00DA1BD6" w:rsidRDefault="00DA1BD6" w:rsidP="00DA1BD6">
      <w:pPr>
        <w:pStyle w:val="MDPI31text"/>
      </w:pPr>
    </w:p>
    <w:p w14:paraId="4379E67C" w14:textId="35567551" w:rsidR="00DA1BD6" w:rsidRDefault="00DA1BD6" w:rsidP="00DA1BD6">
      <w:pPr>
        <w:pStyle w:val="MDPI52figure"/>
      </w:pPr>
      <w:r w:rsidRPr="00DA1BD6">
        <w:drawing>
          <wp:inline distT="0" distB="0" distL="0" distR="0" wp14:anchorId="50DF811D" wp14:editId="013BB0A5">
            <wp:extent cx="4177740" cy="1759952"/>
            <wp:effectExtent l="12700" t="12700" r="13335" b="18415"/>
            <wp:docPr id="67894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40624" name=""/>
                    <pic:cNvPicPr/>
                  </pic:nvPicPr>
                  <pic:blipFill>
                    <a:blip r:embed="rId16"/>
                    <a:stretch>
                      <a:fillRect/>
                    </a:stretch>
                  </pic:blipFill>
                  <pic:spPr>
                    <a:xfrm>
                      <a:off x="0" y="0"/>
                      <a:ext cx="4239412" cy="1785932"/>
                    </a:xfrm>
                    <a:prstGeom prst="rect">
                      <a:avLst/>
                    </a:prstGeom>
                    <a:ln>
                      <a:solidFill>
                        <a:schemeClr val="tx1"/>
                      </a:solidFill>
                    </a:ln>
                  </pic:spPr>
                </pic:pic>
              </a:graphicData>
            </a:graphic>
          </wp:inline>
        </w:drawing>
      </w:r>
    </w:p>
    <w:p w14:paraId="013A8EA0" w14:textId="77777777" w:rsidR="00155694" w:rsidRDefault="00155694" w:rsidP="003D6D46">
      <w:pPr>
        <w:pStyle w:val="MDPI31text"/>
      </w:pPr>
    </w:p>
    <w:p w14:paraId="79572581" w14:textId="741D399C" w:rsidR="003D6D46" w:rsidRDefault="003D6D46" w:rsidP="003D6D46">
      <w:pPr>
        <w:pStyle w:val="MDPI31text"/>
      </w:pPr>
      <w:r>
        <w:t xml:space="preserve">3.3 </w:t>
      </w:r>
      <w:r>
        <w:t>Posture Monitoring and Scoring System</w:t>
      </w:r>
    </w:p>
    <w:p w14:paraId="3C6C8B91" w14:textId="77777777" w:rsidR="003D6D46" w:rsidRDefault="003D6D46" w:rsidP="003D6D46">
      <w:pPr>
        <w:pStyle w:val="MDPI31text"/>
      </w:pPr>
    </w:p>
    <w:p w14:paraId="2146F0D5" w14:textId="1AD98C20" w:rsidR="00DA1BD6" w:rsidRDefault="00C467EA" w:rsidP="00DA1BD6">
      <w:pPr>
        <w:pStyle w:val="MDPI21heading1"/>
      </w:pPr>
      <w:r>
        <w:t>4</w:t>
      </w:r>
      <w:r w:rsidRPr="001F31D1">
        <w:t xml:space="preserve">. </w:t>
      </w:r>
      <w:r>
        <w:t>Results and Discussion</w:t>
      </w:r>
    </w:p>
    <w:p w14:paraId="46643AA8" w14:textId="2ADDFD30" w:rsidR="00F303C6" w:rsidRDefault="00F303C6" w:rsidP="00F303C6">
      <w:pPr>
        <w:pStyle w:val="MDPI23heading3"/>
      </w:pPr>
      <w:r>
        <w:t xml:space="preserve">4.1 </w:t>
      </w:r>
      <w:r w:rsidRPr="00F303C6">
        <w:t>Performance of the Machine Learning Algorithm</w:t>
      </w:r>
    </w:p>
    <w:p w14:paraId="70CA6898" w14:textId="77777777" w:rsidR="00DA1BD6" w:rsidRDefault="00DA1BD6" w:rsidP="00F303C6">
      <w:pPr>
        <w:pStyle w:val="MDPI23heading3"/>
      </w:pPr>
    </w:p>
    <w:p w14:paraId="729551EB" w14:textId="5753B617" w:rsidR="00F31AEC" w:rsidRDefault="00F31AEC" w:rsidP="00DA1BD6">
      <w:pPr>
        <w:pStyle w:val="MDPI52figure"/>
      </w:pPr>
      <w:r>
        <w:rPr>
          <w:noProof/>
        </w:rPr>
        <w:lastRenderedPageBreak/>
        <w:drawing>
          <wp:inline distT="0" distB="0" distL="0" distR="0" wp14:anchorId="74E820A0" wp14:editId="54DF3A13">
            <wp:extent cx="4668604" cy="3240505"/>
            <wp:effectExtent l="0" t="0" r="5080" b="0"/>
            <wp:docPr id="1092604897" name="Picture 4"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04897" name="Picture 4" descr="A graph of different model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3304" cy="3250708"/>
                    </a:xfrm>
                    <a:prstGeom prst="rect">
                      <a:avLst/>
                    </a:prstGeom>
                    <a:noFill/>
                    <a:ln>
                      <a:noFill/>
                    </a:ln>
                  </pic:spPr>
                </pic:pic>
              </a:graphicData>
            </a:graphic>
          </wp:inline>
        </w:drawing>
      </w:r>
    </w:p>
    <w:p w14:paraId="5871551B" w14:textId="77777777" w:rsidR="00F303C6" w:rsidRPr="00F303C6" w:rsidRDefault="00F303C6" w:rsidP="00F303C6">
      <w:pPr>
        <w:pStyle w:val="MDPI23heading3"/>
      </w:pPr>
    </w:p>
    <w:p w14:paraId="0E2B1E7E" w14:textId="2E5D941D" w:rsidR="00F303C6" w:rsidRDefault="00F303C6" w:rsidP="00F303C6">
      <w:pPr>
        <w:pStyle w:val="MDPI23heading3"/>
      </w:pPr>
      <w:r>
        <w:t xml:space="preserve">4.2 </w:t>
      </w:r>
      <w:r w:rsidRPr="00F303C6">
        <w:t>Effectiveness of the Posture Monitoring System</w:t>
      </w:r>
    </w:p>
    <w:p w14:paraId="1BC69FEB" w14:textId="77777777" w:rsidR="00F303C6" w:rsidRPr="00F303C6" w:rsidRDefault="00F303C6" w:rsidP="00F303C6">
      <w:pPr>
        <w:pStyle w:val="MDPI23heading3"/>
      </w:pPr>
    </w:p>
    <w:p w14:paraId="273D8AFC" w14:textId="316D9211" w:rsidR="00F303C6" w:rsidRDefault="00F303C6" w:rsidP="00F303C6">
      <w:pPr>
        <w:pStyle w:val="MDPI23heading3"/>
      </w:pPr>
      <w:r>
        <w:t xml:space="preserve">4.3 </w:t>
      </w:r>
      <w:r w:rsidRPr="00F303C6">
        <w:t>Statistical Analysis of Sitting Patterns</w:t>
      </w:r>
    </w:p>
    <w:p w14:paraId="55923F79" w14:textId="77777777" w:rsidR="00F303C6" w:rsidRPr="00F303C6" w:rsidRDefault="00F303C6" w:rsidP="00F303C6">
      <w:pPr>
        <w:pStyle w:val="MDPI23heading3"/>
      </w:pPr>
    </w:p>
    <w:p w14:paraId="7F09BCC3" w14:textId="3B34E760" w:rsidR="00F303C6" w:rsidRDefault="00F303C6" w:rsidP="00F303C6">
      <w:pPr>
        <w:pStyle w:val="MDPI23heading3"/>
      </w:pPr>
      <w:r>
        <w:t xml:space="preserve">4.4 </w:t>
      </w:r>
      <w:r w:rsidRPr="00F303C6">
        <w:t>Interpretation of Results</w:t>
      </w:r>
    </w:p>
    <w:p w14:paraId="4C6536F4" w14:textId="77777777" w:rsidR="00F303C6" w:rsidRPr="00F303C6" w:rsidRDefault="00F303C6" w:rsidP="00F303C6">
      <w:pPr>
        <w:pStyle w:val="MDPI23heading3"/>
      </w:pPr>
    </w:p>
    <w:p w14:paraId="2F92E463" w14:textId="2BF5C11D" w:rsidR="00F303C6" w:rsidRPr="00F303C6" w:rsidRDefault="00F303C6" w:rsidP="00F303C6">
      <w:pPr>
        <w:pStyle w:val="MDPI23heading3"/>
      </w:pPr>
      <w:r>
        <w:t xml:space="preserve">4.5 </w:t>
      </w:r>
      <w:r w:rsidRPr="00F303C6">
        <w:t>Limitations of the Study</w:t>
      </w:r>
    </w:p>
    <w:p w14:paraId="15B99E66" w14:textId="77777777" w:rsidR="00C467EA" w:rsidRDefault="00C467EA" w:rsidP="00070792">
      <w:pPr>
        <w:pStyle w:val="MDPI22heading2"/>
        <w:spacing w:before="240"/>
      </w:pPr>
    </w:p>
    <w:p w14:paraId="1DD1A45F" w14:textId="77777777" w:rsidR="00E93210" w:rsidRPr="00325902" w:rsidRDefault="00E93210" w:rsidP="00E93210">
      <w:pPr>
        <w:pStyle w:val="MDPI21heading1"/>
      </w:pPr>
      <w:r w:rsidRPr="00325902">
        <w:t>4. Discussion</w:t>
      </w:r>
    </w:p>
    <w:p w14:paraId="0367A171" w14:textId="77777777" w:rsidR="00E93210" w:rsidRPr="00325902" w:rsidRDefault="00E93210" w:rsidP="00DF3ACF">
      <w:pPr>
        <w:pStyle w:val="MDPI21heading1"/>
      </w:pPr>
      <w:r>
        <w:t>5. Conclusions</w:t>
      </w:r>
    </w:p>
    <w:p w14:paraId="2C458B78" w14:textId="72D5009A" w:rsidR="00E93210" w:rsidRDefault="00155694" w:rsidP="003F0D48">
      <w:pPr>
        <w:pStyle w:val="MDPI31text"/>
      </w:pPr>
      <w:r>
        <w:t>This is the conclusion section</w:t>
      </w:r>
    </w:p>
    <w:p w14:paraId="030442AE" w14:textId="77777777" w:rsidR="00E93210" w:rsidRDefault="00E93210" w:rsidP="00070792">
      <w:pPr>
        <w:pStyle w:val="MDPI62BackMatter"/>
        <w:spacing w:before="240"/>
      </w:pPr>
      <w:r w:rsidRPr="00FA04F1">
        <w:rPr>
          <w:b/>
        </w:rPr>
        <w:t>Supplementary Materials:</w:t>
      </w:r>
      <w:r w:rsidR="00EF6C57">
        <w:rPr>
          <w:b/>
        </w:rPr>
        <w:t xml:space="preserve"> </w:t>
      </w:r>
      <w:r w:rsidR="00974112">
        <w:t>The following supporting information can be downloaded at: www.mdpi.com/xxx/s1, Figure S1: title; Table S1: title; Video S1: title.</w:t>
      </w:r>
    </w:p>
    <w:p w14:paraId="557EB6A5" w14:textId="0147E60F" w:rsidR="00E93210" w:rsidRPr="00613B31" w:rsidRDefault="00E93210" w:rsidP="00E93210">
      <w:pPr>
        <w:pStyle w:val="MDPI62BackMatter"/>
      </w:pPr>
      <w:r w:rsidRPr="00613B31">
        <w:rPr>
          <w:b/>
        </w:rPr>
        <w:t>Author Contributions:</w:t>
      </w:r>
      <w:r w:rsidRPr="00613B31">
        <w:t xml:space="preserve"> </w:t>
      </w:r>
      <w:r w:rsidR="003F0D48">
        <w:t>&lt;Author’s contributions&gt;</w:t>
      </w:r>
    </w:p>
    <w:p w14:paraId="7931C2F0" w14:textId="562917B2" w:rsidR="00E93210" w:rsidRPr="00613B31" w:rsidRDefault="00E93210" w:rsidP="00E93210">
      <w:pPr>
        <w:pStyle w:val="MDPI62BackMatter"/>
      </w:pPr>
      <w:r w:rsidRPr="00613B31">
        <w:rPr>
          <w:b/>
        </w:rPr>
        <w:t>Funding:</w:t>
      </w:r>
      <w:r w:rsidRPr="00613B31">
        <w:t xml:space="preserve"> </w:t>
      </w:r>
      <w:r w:rsidR="003F0D48" w:rsidRPr="003F0D48">
        <w:t>This work was partly supported by the University of South Wales (USW) QR fund (ref: 104607.13.1125), RIS funding (ref: 104790.1125), and Cardiff &amp; Vale University Health Board, Rehabilitation Engineering Unit (REU), contributions (ref: 103914.13.1122).</w:t>
      </w:r>
      <w:r w:rsidR="003F0D48">
        <w:tab/>
      </w:r>
    </w:p>
    <w:p w14:paraId="3E2AB02F" w14:textId="05994EA1" w:rsidR="003F0D48" w:rsidRPr="00B27433" w:rsidRDefault="00AE2596" w:rsidP="003F0D48">
      <w:pPr>
        <w:pStyle w:val="MDPI62BackMatter"/>
      </w:pPr>
      <w:bookmarkStart w:id="8" w:name="_Hlk89945590"/>
      <w:bookmarkStart w:id="9" w:name="_Hlk60054323"/>
      <w:r w:rsidRPr="00B27433">
        <w:rPr>
          <w:b/>
        </w:rPr>
        <w:t>Institutional Review Board Statement:</w:t>
      </w:r>
      <w:r w:rsidR="003F0D48">
        <w:rPr>
          <w:b/>
        </w:rPr>
        <w:t xml:space="preserve"> </w:t>
      </w:r>
      <w:r w:rsidR="003F0D48">
        <w:t>Not Applicable.</w:t>
      </w:r>
      <w:r w:rsidR="003F0D48">
        <w:tab/>
      </w:r>
    </w:p>
    <w:bookmarkEnd w:id="8"/>
    <w:p w14:paraId="62C0FC50" w14:textId="2673BA38" w:rsidR="00974880" w:rsidRDefault="00974880" w:rsidP="00974880">
      <w:pPr>
        <w:pStyle w:val="MDPI62BackMatter"/>
        <w:spacing w:after="0"/>
      </w:pPr>
      <w:r w:rsidRPr="007D75A8">
        <w:rPr>
          <w:b/>
        </w:rPr>
        <w:t xml:space="preserve">Informed Consent Statement: </w:t>
      </w:r>
      <w:r w:rsidR="003F0D48">
        <w:t>Not Applicable.</w:t>
      </w:r>
      <w:r w:rsidR="003F0D48">
        <w:tab/>
      </w:r>
    </w:p>
    <w:p w14:paraId="7FC2763B" w14:textId="77777777" w:rsidR="003F0D48" w:rsidRPr="007D75A8" w:rsidRDefault="003F0D48" w:rsidP="00974880">
      <w:pPr>
        <w:pStyle w:val="MDPI62BackMatter"/>
        <w:spacing w:after="0"/>
      </w:pPr>
    </w:p>
    <w:bookmarkEnd w:id="9"/>
    <w:p w14:paraId="2C5F9483" w14:textId="77777777" w:rsidR="00B958EA" w:rsidRPr="00B958EA" w:rsidRDefault="00B958EA" w:rsidP="00B958EA">
      <w:pPr>
        <w:pStyle w:val="MDPI62BackMatter"/>
      </w:pPr>
      <w:r w:rsidRPr="00B958EA">
        <w:rPr>
          <w:b/>
        </w:rPr>
        <w:t>Data Availability Statement:</w:t>
      </w:r>
      <w:r w:rsidRPr="00B958EA">
        <w:t xml:space="preserve"> </w:t>
      </w:r>
      <w:r w:rsidRPr="00E07F0F">
        <w:rPr>
          <w:color w:val="FF0000"/>
        </w:rPr>
        <w:t>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were created, or where data is unavailable due to privacy or ethical restrictions, a statement is still required. Suggested Data Availability Statements are available in section “MDPI Research Data Policies” at https://www.mdpi.com/ethics.</w:t>
      </w:r>
    </w:p>
    <w:p w14:paraId="69D12B6C" w14:textId="6128CCED" w:rsidR="00E93210" w:rsidRPr="00613B31" w:rsidRDefault="00E93210" w:rsidP="00E93210">
      <w:pPr>
        <w:pStyle w:val="MDPI62BackMatter"/>
      </w:pPr>
      <w:r w:rsidRPr="00613B31">
        <w:rPr>
          <w:b/>
        </w:rPr>
        <w:lastRenderedPageBreak/>
        <w:t>Acknowledgments:</w:t>
      </w:r>
      <w:r w:rsidRPr="00613B31">
        <w:t xml:space="preserve"> </w:t>
      </w:r>
      <w:r w:rsidR="003F0D48" w:rsidRPr="003F0D48">
        <w:t>The authors would like to thank the University of South Wales and Cardiff &amp; Vale University Health Board, REU, for supporting the project.</w:t>
      </w:r>
    </w:p>
    <w:p w14:paraId="187BB32A" w14:textId="3EFA93BE" w:rsidR="00E93210" w:rsidRPr="00613B31" w:rsidRDefault="00E93210" w:rsidP="00E93210">
      <w:pPr>
        <w:pStyle w:val="MDPI62BackMatter"/>
      </w:pPr>
      <w:r w:rsidRPr="00613B31">
        <w:rPr>
          <w:b/>
        </w:rPr>
        <w:t>Conflicts of Interest:</w:t>
      </w:r>
      <w:r w:rsidRPr="00613B31">
        <w:t xml:space="preserve"> </w:t>
      </w:r>
      <w:r w:rsidR="003F0D48" w:rsidRPr="003F0D48">
        <w:t>The authors declare no conflicts of interest.</w:t>
      </w:r>
    </w:p>
    <w:p w14:paraId="5C951F6F" w14:textId="77777777" w:rsidR="00E93210" w:rsidRDefault="00E93210" w:rsidP="00E93210">
      <w:pPr>
        <w:adjustRightInd w:val="0"/>
        <w:snapToGrid w:val="0"/>
        <w:spacing w:before="240" w:after="60" w:line="228" w:lineRule="auto"/>
        <w:ind w:left="2608"/>
        <w:rPr>
          <w:b/>
          <w:bCs/>
          <w:szCs w:val="18"/>
          <w:lang w:bidi="en-US"/>
        </w:rPr>
      </w:pPr>
      <w:r w:rsidRPr="00613B31">
        <w:rPr>
          <w:b/>
          <w:bCs/>
          <w:szCs w:val="18"/>
          <w:lang w:bidi="en-US"/>
        </w:rPr>
        <w:t>Appendix A</w:t>
      </w:r>
    </w:p>
    <w:p w14:paraId="3DD0757C" w14:textId="4931C6BA" w:rsidR="003F0D48" w:rsidRPr="00613B31" w:rsidRDefault="003F0D48" w:rsidP="003F0D48">
      <w:pPr>
        <w:pStyle w:val="MDPI31text"/>
      </w:pPr>
      <w:r>
        <w:t>Appendix content</w:t>
      </w:r>
    </w:p>
    <w:p w14:paraId="3FADB9FB" w14:textId="77777777" w:rsidR="00E93210" w:rsidRPr="00613B31" w:rsidRDefault="00E93210" w:rsidP="00DF3ACF">
      <w:pPr>
        <w:adjustRightInd w:val="0"/>
        <w:snapToGrid w:val="0"/>
        <w:spacing w:before="240" w:after="60" w:line="228" w:lineRule="auto"/>
        <w:ind w:left="2608"/>
        <w:rPr>
          <w:b/>
          <w:bCs/>
          <w:szCs w:val="18"/>
          <w:lang w:bidi="en-US"/>
        </w:rPr>
      </w:pPr>
      <w:r w:rsidRPr="00613B31">
        <w:rPr>
          <w:b/>
          <w:bCs/>
          <w:szCs w:val="18"/>
          <w:lang w:bidi="en-US"/>
        </w:rPr>
        <w:t>Appendix B</w:t>
      </w:r>
    </w:p>
    <w:p w14:paraId="06C4ADD3" w14:textId="702399FB" w:rsidR="00E93210" w:rsidRPr="00613B31" w:rsidRDefault="003F0D48" w:rsidP="002D7D5E">
      <w:pPr>
        <w:pStyle w:val="MDPI31text"/>
      </w:pPr>
      <w:r>
        <w:t>Appendix content</w:t>
      </w:r>
    </w:p>
    <w:p w14:paraId="424D30BF" w14:textId="77777777" w:rsidR="00E93210" w:rsidRPr="00FA04F1" w:rsidRDefault="00E93210" w:rsidP="00070792">
      <w:pPr>
        <w:pStyle w:val="MDPI21heading1"/>
        <w:ind w:left="0"/>
      </w:pPr>
      <w:r w:rsidRPr="00FA04F1">
        <w:t>References</w:t>
      </w:r>
    </w:p>
    <w:p w14:paraId="1B62406E" w14:textId="77777777" w:rsidR="009F5F6B" w:rsidRPr="009F5F6B" w:rsidRDefault="00321B44" w:rsidP="009F5F6B">
      <w:pPr>
        <w:pStyle w:val="Bibliography"/>
        <w:rPr>
          <w:sz w:val="18"/>
        </w:rPr>
      </w:pPr>
      <w:r>
        <w:fldChar w:fldCharType="begin"/>
      </w:r>
      <w:r w:rsidR="00372EE7">
        <w:instrText xml:space="preserve"> ADDIN ZOTERO_BIBL {"uncited":[],"omitted":[],"custom":[]} CSL_BIBLIOGRAPHY </w:instrText>
      </w:r>
      <w:r>
        <w:fldChar w:fldCharType="separate"/>
      </w:r>
      <w:r w:rsidR="009F5F6B" w:rsidRPr="009F5F6B">
        <w:rPr>
          <w:sz w:val="18"/>
        </w:rPr>
        <w:t xml:space="preserve">1. </w:t>
      </w:r>
      <w:r w:rsidR="009F5F6B" w:rsidRPr="009F5F6B">
        <w:rPr>
          <w:sz w:val="18"/>
        </w:rPr>
        <w:tab/>
      </w:r>
      <w:proofErr w:type="spellStart"/>
      <w:r w:rsidR="009F5F6B" w:rsidRPr="009F5F6B">
        <w:rPr>
          <w:sz w:val="18"/>
        </w:rPr>
        <w:t>Daneshmandi</w:t>
      </w:r>
      <w:proofErr w:type="spellEnd"/>
      <w:r w:rsidR="009F5F6B" w:rsidRPr="009F5F6B">
        <w:rPr>
          <w:sz w:val="18"/>
        </w:rPr>
        <w:t xml:space="preserve">, H.; </w:t>
      </w:r>
      <w:proofErr w:type="spellStart"/>
      <w:r w:rsidR="009F5F6B" w:rsidRPr="009F5F6B">
        <w:rPr>
          <w:sz w:val="18"/>
        </w:rPr>
        <w:t>Choobineh</w:t>
      </w:r>
      <w:proofErr w:type="spellEnd"/>
      <w:r w:rsidR="009F5F6B" w:rsidRPr="009F5F6B">
        <w:rPr>
          <w:sz w:val="18"/>
        </w:rPr>
        <w:t xml:space="preserve">, A.; </w:t>
      </w:r>
      <w:proofErr w:type="spellStart"/>
      <w:r w:rsidR="009F5F6B" w:rsidRPr="009F5F6B">
        <w:rPr>
          <w:sz w:val="18"/>
        </w:rPr>
        <w:t>Ghaem</w:t>
      </w:r>
      <w:proofErr w:type="spellEnd"/>
      <w:r w:rsidR="009F5F6B" w:rsidRPr="009F5F6B">
        <w:rPr>
          <w:sz w:val="18"/>
        </w:rPr>
        <w:t xml:space="preserve">, H.; Karimi, M. Adverse Effects of Prolonged Sitting Behavior on the General Health of Office Workers. </w:t>
      </w:r>
      <w:r w:rsidR="009F5F6B" w:rsidRPr="009F5F6B">
        <w:rPr>
          <w:i/>
          <w:iCs/>
          <w:sz w:val="18"/>
        </w:rPr>
        <w:t>J Lifestyle Med</w:t>
      </w:r>
      <w:r w:rsidR="009F5F6B" w:rsidRPr="009F5F6B">
        <w:rPr>
          <w:sz w:val="18"/>
        </w:rPr>
        <w:t xml:space="preserve"> </w:t>
      </w:r>
      <w:r w:rsidR="009F5F6B" w:rsidRPr="009F5F6B">
        <w:rPr>
          <w:b/>
          <w:bCs/>
          <w:sz w:val="18"/>
        </w:rPr>
        <w:t>2017</w:t>
      </w:r>
      <w:r w:rsidR="009F5F6B" w:rsidRPr="009F5F6B">
        <w:rPr>
          <w:sz w:val="18"/>
        </w:rPr>
        <w:t xml:space="preserve">, </w:t>
      </w:r>
      <w:r w:rsidR="009F5F6B" w:rsidRPr="009F5F6B">
        <w:rPr>
          <w:i/>
          <w:iCs/>
          <w:sz w:val="18"/>
        </w:rPr>
        <w:t>7</w:t>
      </w:r>
      <w:r w:rsidR="009F5F6B" w:rsidRPr="009F5F6B">
        <w:rPr>
          <w:sz w:val="18"/>
        </w:rPr>
        <w:t>, 69–75, doi:10.15280/jlm.2017.7.2.69.</w:t>
      </w:r>
    </w:p>
    <w:p w14:paraId="234E6ED7" w14:textId="77777777" w:rsidR="009F5F6B" w:rsidRPr="009F5F6B" w:rsidRDefault="009F5F6B" w:rsidP="009F5F6B">
      <w:pPr>
        <w:pStyle w:val="Bibliography"/>
        <w:rPr>
          <w:sz w:val="18"/>
        </w:rPr>
      </w:pPr>
      <w:r w:rsidRPr="009F5F6B">
        <w:rPr>
          <w:sz w:val="18"/>
        </w:rPr>
        <w:t xml:space="preserve">2. </w:t>
      </w:r>
      <w:r w:rsidRPr="009F5F6B">
        <w:rPr>
          <w:sz w:val="18"/>
        </w:rPr>
        <w:tab/>
        <w:t xml:space="preserve">Keskin, Y. Correlation between Sitting Duration and Position and Lumbar Pain among Office Workers. </w:t>
      </w:r>
      <w:proofErr w:type="spellStart"/>
      <w:r w:rsidRPr="009F5F6B">
        <w:rPr>
          <w:i/>
          <w:iCs/>
          <w:sz w:val="18"/>
        </w:rPr>
        <w:t>Haydarpasa</w:t>
      </w:r>
      <w:proofErr w:type="spellEnd"/>
      <w:r w:rsidRPr="009F5F6B">
        <w:rPr>
          <w:i/>
          <w:iCs/>
          <w:sz w:val="18"/>
        </w:rPr>
        <w:t xml:space="preserve"> </w:t>
      </w:r>
      <w:proofErr w:type="spellStart"/>
      <w:r w:rsidRPr="009F5F6B">
        <w:rPr>
          <w:i/>
          <w:iCs/>
          <w:sz w:val="18"/>
        </w:rPr>
        <w:t>Numune</w:t>
      </w:r>
      <w:proofErr w:type="spellEnd"/>
      <w:r w:rsidRPr="009F5F6B">
        <w:rPr>
          <w:i/>
          <w:iCs/>
          <w:sz w:val="18"/>
        </w:rPr>
        <w:t xml:space="preserve"> Med J</w:t>
      </w:r>
      <w:r w:rsidRPr="009F5F6B">
        <w:rPr>
          <w:sz w:val="18"/>
        </w:rPr>
        <w:t xml:space="preserve"> </w:t>
      </w:r>
      <w:r w:rsidRPr="009F5F6B">
        <w:rPr>
          <w:b/>
          <w:bCs/>
          <w:sz w:val="18"/>
        </w:rPr>
        <w:t>2019</w:t>
      </w:r>
      <w:r w:rsidRPr="009F5F6B">
        <w:rPr>
          <w:sz w:val="18"/>
        </w:rPr>
        <w:t>, doi:10.14744/hnhj.2019.04909.</w:t>
      </w:r>
    </w:p>
    <w:p w14:paraId="12FEEE66" w14:textId="77777777" w:rsidR="009F5F6B" w:rsidRPr="009F5F6B" w:rsidRDefault="009F5F6B" w:rsidP="009F5F6B">
      <w:pPr>
        <w:pStyle w:val="Bibliography"/>
        <w:rPr>
          <w:sz w:val="18"/>
        </w:rPr>
      </w:pPr>
      <w:r w:rsidRPr="009F5F6B">
        <w:rPr>
          <w:sz w:val="18"/>
        </w:rPr>
        <w:t xml:space="preserve">3. </w:t>
      </w:r>
      <w:r w:rsidRPr="009F5F6B">
        <w:rPr>
          <w:sz w:val="18"/>
        </w:rPr>
        <w:tab/>
        <w:t xml:space="preserve">Susilowati, I.H.; </w:t>
      </w:r>
      <w:proofErr w:type="spellStart"/>
      <w:r w:rsidRPr="009F5F6B">
        <w:rPr>
          <w:sz w:val="18"/>
        </w:rPr>
        <w:t>Kurniawidjaja</w:t>
      </w:r>
      <w:proofErr w:type="spellEnd"/>
      <w:r w:rsidRPr="009F5F6B">
        <w:rPr>
          <w:sz w:val="18"/>
        </w:rPr>
        <w:t xml:space="preserve">, L.M.; </w:t>
      </w:r>
      <w:proofErr w:type="spellStart"/>
      <w:r w:rsidRPr="009F5F6B">
        <w:rPr>
          <w:sz w:val="18"/>
        </w:rPr>
        <w:t>Nugraha</w:t>
      </w:r>
      <w:proofErr w:type="spellEnd"/>
      <w:r w:rsidRPr="009F5F6B">
        <w:rPr>
          <w:sz w:val="18"/>
        </w:rPr>
        <w:t xml:space="preserve">, S.; Nasri, S.M.; </w:t>
      </w:r>
      <w:proofErr w:type="spellStart"/>
      <w:r w:rsidRPr="009F5F6B">
        <w:rPr>
          <w:sz w:val="18"/>
        </w:rPr>
        <w:t>Pujiriani</w:t>
      </w:r>
      <w:proofErr w:type="spellEnd"/>
      <w:r w:rsidRPr="009F5F6B">
        <w:rPr>
          <w:sz w:val="18"/>
        </w:rPr>
        <w:t xml:space="preserve">, I.; </w:t>
      </w:r>
      <w:proofErr w:type="spellStart"/>
      <w:r w:rsidRPr="009F5F6B">
        <w:rPr>
          <w:sz w:val="18"/>
        </w:rPr>
        <w:t>Hasiholan</w:t>
      </w:r>
      <w:proofErr w:type="spellEnd"/>
      <w:r w:rsidRPr="009F5F6B">
        <w:rPr>
          <w:sz w:val="18"/>
        </w:rPr>
        <w:t xml:space="preserve">, B.P. The Prevalence of Bad Posture and Musculoskeletal Symptoms Originating from the Use of Gadgets as an Impact of the Work from Home Program of the University Community. </w:t>
      </w:r>
      <w:proofErr w:type="spellStart"/>
      <w:r w:rsidRPr="009F5F6B">
        <w:rPr>
          <w:i/>
          <w:iCs/>
          <w:sz w:val="18"/>
        </w:rPr>
        <w:t>Heliyon</w:t>
      </w:r>
      <w:proofErr w:type="spellEnd"/>
      <w:r w:rsidRPr="009F5F6B">
        <w:rPr>
          <w:sz w:val="18"/>
        </w:rPr>
        <w:t xml:space="preserve"> </w:t>
      </w:r>
      <w:r w:rsidRPr="009F5F6B">
        <w:rPr>
          <w:b/>
          <w:bCs/>
          <w:sz w:val="18"/>
        </w:rPr>
        <w:t>2022</w:t>
      </w:r>
      <w:r w:rsidRPr="009F5F6B">
        <w:rPr>
          <w:sz w:val="18"/>
        </w:rPr>
        <w:t xml:space="preserve">, </w:t>
      </w:r>
      <w:r w:rsidRPr="009F5F6B">
        <w:rPr>
          <w:i/>
          <w:iCs/>
          <w:sz w:val="18"/>
        </w:rPr>
        <w:t>8</w:t>
      </w:r>
      <w:r w:rsidRPr="009F5F6B">
        <w:rPr>
          <w:sz w:val="18"/>
        </w:rPr>
        <w:t xml:space="preserve">, e11059, </w:t>
      </w:r>
      <w:proofErr w:type="gramStart"/>
      <w:r w:rsidRPr="009F5F6B">
        <w:rPr>
          <w:sz w:val="18"/>
        </w:rPr>
        <w:t>doi:10.1016/j.heliyon</w:t>
      </w:r>
      <w:proofErr w:type="gramEnd"/>
      <w:r w:rsidRPr="009F5F6B">
        <w:rPr>
          <w:sz w:val="18"/>
        </w:rPr>
        <w:t>.2022.e11059.</w:t>
      </w:r>
    </w:p>
    <w:p w14:paraId="590C6CAF" w14:textId="77777777" w:rsidR="009F5F6B" w:rsidRPr="009F5F6B" w:rsidRDefault="009F5F6B" w:rsidP="009F5F6B">
      <w:pPr>
        <w:pStyle w:val="Bibliography"/>
        <w:rPr>
          <w:sz w:val="18"/>
        </w:rPr>
      </w:pPr>
      <w:r w:rsidRPr="009F5F6B">
        <w:rPr>
          <w:sz w:val="18"/>
        </w:rPr>
        <w:t xml:space="preserve">4. </w:t>
      </w:r>
      <w:r w:rsidRPr="009F5F6B">
        <w:rPr>
          <w:sz w:val="18"/>
        </w:rPr>
        <w:tab/>
      </w:r>
      <w:proofErr w:type="spellStart"/>
      <w:r w:rsidRPr="009F5F6B">
        <w:rPr>
          <w:sz w:val="18"/>
        </w:rPr>
        <w:t>Odesola</w:t>
      </w:r>
      <w:proofErr w:type="spellEnd"/>
      <w:r w:rsidRPr="009F5F6B">
        <w:rPr>
          <w:sz w:val="18"/>
        </w:rPr>
        <w:t xml:space="preserve">, D.F.; </w:t>
      </w:r>
      <w:proofErr w:type="spellStart"/>
      <w:r w:rsidRPr="009F5F6B">
        <w:rPr>
          <w:sz w:val="18"/>
        </w:rPr>
        <w:t>Kulon</w:t>
      </w:r>
      <w:proofErr w:type="spellEnd"/>
      <w:r w:rsidRPr="009F5F6B">
        <w:rPr>
          <w:sz w:val="18"/>
        </w:rPr>
        <w:t xml:space="preserve">, J.; </w:t>
      </w:r>
      <w:proofErr w:type="spellStart"/>
      <w:r w:rsidRPr="009F5F6B">
        <w:rPr>
          <w:sz w:val="18"/>
        </w:rPr>
        <w:t>Verghese</w:t>
      </w:r>
      <w:proofErr w:type="spellEnd"/>
      <w:r w:rsidRPr="009F5F6B">
        <w:rPr>
          <w:sz w:val="18"/>
        </w:rPr>
        <w:t xml:space="preserve">, S.; Partlow, A.; Gibson, C. Smart Sensing Chairs for Sitting Posture Detection, Classification, and Monitoring: A Comprehensive Review. </w:t>
      </w:r>
      <w:r w:rsidRPr="009F5F6B">
        <w:rPr>
          <w:i/>
          <w:iCs/>
          <w:sz w:val="18"/>
        </w:rPr>
        <w:t>Sensors</w:t>
      </w:r>
      <w:r w:rsidRPr="009F5F6B">
        <w:rPr>
          <w:sz w:val="18"/>
        </w:rPr>
        <w:t xml:space="preserve"> </w:t>
      </w:r>
      <w:r w:rsidRPr="009F5F6B">
        <w:rPr>
          <w:b/>
          <w:bCs/>
          <w:sz w:val="18"/>
        </w:rPr>
        <w:t>2024</w:t>
      </w:r>
      <w:r w:rsidRPr="009F5F6B">
        <w:rPr>
          <w:sz w:val="18"/>
        </w:rPr>
        <w:t xml:space="preserve">, </w:t>
      </w:r>
      <w:r w:rsidRPr="009F5F6B">
        <w:rPr>
          <w:i/>
          <w:iCs/>
          <w:sz w:val="18"/>
        </w:rPr>
        <w:t>24</w:t>
      </w:r>
      <w:r w:rsidRPr="009F5F6B">
        <w:rPr>
          <w:sz w:val="18"/>
        </w:rPr>
        <w:t>, 2940, doi:10.3390/s24092940.</w:t>
      </w:r>
    </w:p>
    <w:p w14:paraId="4CB2672A" w14:textId="77777777" w:rsidR="009F5F6B" w:rsidRPr="009F5F6B" w:rsidRDefault="009F5F6B" w:rsidP="009F5F6B">
      <w:pPr>
        <w:pStyle w:val="Bibliography"/>
        <w:rPr>
          <w:sz w:val="18"/>
        </w:rPr>
      </w:pPr>
      <w:r w:rsidRPr="009F5F6B">
        <w:rPr>
          <w:sz w:val="18"/>
        </w:rPr>
        <w:t xml:space="preserve">5. </w:t>
      </w:r>
      <w:r w:rsidRPr="009F5F6B">
        <w:rPr>
          <w:sz w:val="18"/>
        </w:rPr>
        <w:tab/>
        <w:t xml:space="preserve">Tan, H.Z.; </w:t>
      </w:r>
      <w:proofErr w:type="spellStart"/>
      <w:r w:rsidRPr="009F5F6B">
        <w:rPr>
          <w:sz w:val="18"/>
        </w:rPr>
        <w:t>Slivovsky</w:t>
      </w:r>
      <w:proofErr w:type="spellEnd"/>
      <w:r w:rsidRPr="009F5F6B">
        <w:rPr>
          <w:sz w:val="18"/>
        </w:rPr>
        <w:t xml:space="preserve">, L.A.; Pentland, A. A Sensing Chair Using Pressure Distribution Sensors. </w:t>
      </w:r>
      <w:r w:rsidRPr="009F5F6B">
        <w:rPr>
          <w:i/>
          <w:iCs/>
          <w:sz w:val="18"/>
        </w:rPr>
        <w:t xml:space="preserve">IEEE/ASME Trans. </w:t>
      </w:r>
      <w:proofErr w:type="spellStart"/>
      <w:r w:rsidRPr="009F5F6B">
        <w:rPr>
          <w:i/>
          <w:iCs/>
          <w:sz w:val="18"/>
        </w:rPr>
        <w:t>Mechatron</w:t>
      </w:r>
      <w:proofErr w:type="spellEnd"/>
      <w:r w:rsidRPr="009F5F6B">
        <w:rPr>
          <w:i/>
          <w:iCs/>
          <w:sz w:val="18"/>
        </w:rPr>
        <w:t>.</w:t>
      </w:r>
      <w:r w:rsidRPr="009F5F6B">
        <w:rPr>
          <w:sz w:val="18"/>
        </w:rPr>
        <w:t xml:space="preserve"> </w:t>
      </w:r>
      <w:r w:rsidRPr="009F5F6B">
        <w:rPr>
          <w:b/>
          <w:bCs/>
          <w:sz w:val="18"/>
        </w:rPr>
        <w:t>2001</w:t>
      </w:r>
      <w:r w:rsidRPr="009F5F6B">
        <w:rPr>
          <w:sz w:val="18"/>
        </w:rPr>
        <w:t xml:space="preserve">, </w:t>
      </w:r>
      <w:r w:rsidRPr="009F5F6B">
        <w:rPr>
          <w:i/>
          <w:iCs/>
          <w:sz w:val="18"/>
        </w:rPr>
        <w:t>6</w:t>
      </w:r>
      <w:r w:rsidRPr="009F5F6B">
        <w:rPr>
          <w:sz w:val="18"/>
        </w:rPr>
        <w:t>, 261–268, doi:10.1109/3516.951364.</w:t>
      </w:r>
    </w:p>
    <w:p w14:paraId="732C9E2E" w14:textId="77777777" w:rsidR="009F5F6B" w:rsidRPr="009F5F6B" w:rsidRDefault="009F5F6B" w:rsidP="009F5F6B">
      <w:pPr>
        <w:pStyle w:val="Bibliography"/>
        <w:rPr>
          <w:sz w:val="18"/>
        </w:rPr>
      </w:pPr>
      <w:r w:rsidRPr="009F5F6B">
        <w:rPr>
          <w:sz w:val="18"/>
        </w:rPr>
        <w:t xml:space="preserve">6. </w:t>
      </w:r>
      <w:r w:rsidRPr="009F5F6B">
        <w:rPr>
          <w:sz w:val="18"/>
        </w:rPr>
        <w:tab/>
        <w:t xml:space="preserve">Wang, J.; </w:t>
      </w:r>
      <w:proofErr w:type="spellStart"/>
      <w:r w:rsidRPr="009F5F6B">
        <w:rPr>
          <w:sz w:val="18"/>
        </w:rPr>
        <w:t>Hafidh</w:t>
      </w:r>
      <w:proofErr w:type="spellEnd"/>
      <w:r w:rsidRPr="009F5F6B">
        <w:rPr>
          <w:sz w:val="18"/>
        </w:rPr>
        <w:t xml:space="preserve">, B.; Dong, H.; El Saddik, A. Sitting Posture Recognition Using a Spiking Neural Network. </w:t>
      </w:r>
      <w:r w:rsidRPr="009F5F6B">
        <w:rPr>
          <w:i/>
          <w:iCs/>
          <w:sz w:val="18"/>
        </w:rPr>
        <w:t>IEEE Sensors J.</w:t>
      </w:r>
      <w:r w:rsidRPr="009F5F6B">
        <w:rPr>
          <w:sz w:val="18"/>
        </w:rPr>
        <w:t xml:space="preserve"> </w:t>
      </w:r>
      <w:r w:rsidRPr="009F5F6B">
        <w:rPr>
          <w:b/>
          <w:bCs/>
          <w:sz w:val="18"/>
        </w:rPr>
        <w:t>2021</w:t>
      </w:r>
      <w:r w:rsidRPr="009F5F6B">
        <w:rPr>
          <w:sz w:val="18"/>
        </w:rPr>
        <w:t xml:space="preserve">, </w:t>
      </w:r>
      <w:r w:rsidRPr="009F5F6B">
        <w:rPr>
          <w:i/>
          <w:iCs/>
          <w:sz w:val="18"/>
        </w:rPr>
        <w:t>21</w:t>
      </w:r>
      <w:r w:rsidRPr="009F5F6B">
        <w:rPr>
          <w:sz w:val="18"/>
        </w:rPr>
        <w:t>, 1779–1786, doi:10.1109/JSEN.2020.3016611.</w:t>
      </w:r>
    </w:p>
    <w:p w14:paraId="11BD4872" w14:textId="77777777" w:rsidR="009F5F6B" w:rsidRPr="009F5F6B" w:rsidRDefault="009F5F6B" w:rsidP="009F5F6B">
      <w:pPr>
        <w:pStyle w:val="Bibliography"/>
        <w:rPr>
          <w:sz w:val="18"/>
        </w:rPr>
      </w:pPr>
      <w:r w:rsidRPr="009F5F6B">
        <w:rPr>
          <w:sz w:val="18"/>
        </w:rPr>
        <w:t xml:space="preserve">7. </w:t>
      </w:r>
      <w:r w:rsidRPr="009F5F6B">
        <w:rPr>
          <w:sz w:val="18"/>
        </w:rPr>
        <w:tab/>
        <w:t xml:space="preserve">Cai, W.; Zhao, D.; Zhang, M.; Xu, Y.; Li, Z. Improved Self-Organizing Map-Based Unsupervised Learning Algorithm for Sitting Posture Recognition System. </w:t>
      </w:r>
      <w:r w:rsidRPr="009F5F6B">
        <w:rPr>
          <w:i/>
          <w:iCs/>
          <w:sz w:val="18"/>
        </w:rPr>
        <w:t>Sensors</w:t>
      </w:r>
      <w:r w:rsidRPr="009F5F6B">
        <w:rPr>
          <w:sz w:val="18"/>
        </w:rPr>
        <w:t xml:space="preserve"> </w:t>
      </w:r>
      <w:r w:rsidRPr="009F5F6B">
        <w:rPr>
          <w:b/>
          <w:bCs/>
          <w:sz w:val="18"/>
        </w:rPr>
        <w:t>2021</w:t>
      </w:r>
      <w:r w:rsidRPr="009F5F6B">
        <w:rPr>
          <w:sz w:val="18"/>
        </w:rPr>
        <w:t xml:space="preserve">, </w:t>
      </w:r>
      <w:r w:rsidRPr="009F5F6B">
        <w:rPr>
          <w:i/>
          <w:iCs/>
          <w:sz w:val="18"/>
        </w:rPr>
        <w:t>21</w:t>
      </w:r>
      <w:r w:rsidRPr="009F5F6B">
        <w:rPr>
          <w:sz w:val="18"/>
        </w:rPr>
        <w:t>, 6246, doi:10.3390/s21186246.</w:t>
      </w:r>
    </w:p>
    <w:p w14:paraId="2590E8F3" w14:textId="77777777" w:rsidR="009F5F6B" w:rsidRPr="009F5F6B" w:rsidRDefault="009F5F6B" w:rsidP="009F5F6B">
      <w:pPr>
        <w:pStyle w:val="Bibliography"/>
        <w:rPr>
          <w:sz w:val="18"/>
        </w:rPr>
      </w:pPr>
      <w:r w:rsidRPr="009F5F6B">
        <w:rPr>
          <w:sz w:val="18"/>
        </w:rPr>
        <w:t xml:space="preserve">8. </w:t>
      </w:r>
      <w:r w:rsidRPr="009F5F6B">
        <w:rPr>
          <w:sz w:val="18"/>
        </w:rP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43457A35" w14:textId="77777777" w:rsidR="009F5F6B" w:rsidRPr="009F5F6B" w:rsidRDefault="009F5F6B" w:rsidP="009F5F6B">
      <w:pPr>
        <w:pStyle w:val="Bibliography"/>
        <w:rPr>
          <w:sz w:val="18"/>
        </w:rPr>
      </w:pPr>
      <w:r w:rsidRPr="009F5F6B">
        <w:rPr>
          <w:sz w:val="18"/>
        </w:rPr>
        <w:t xml:space="preserve">9. </w:t>
      </w:r>
      <w:r w:rsidRPr="009F5F6B">
        <w:rPr>
          <w:sz w:val="18"/>
        </w:rPr>
        <w:tab/>
        <w:t xml:space="preserve">Ran, X.; Wang, C.; Xiao, Y.; Gao, X.; Zhu, Z.; Chen, B. A Portable Sitting Posture Monitoring System Based on a Pressure Sensor Array and Machine Learning. </w:t>
      </w:r>
      <w:r w:rsidRPr="009F5F6B">
        <w:rPr>
          <w:i/>
          <w:iCs/>
          <w:sz w:val="18"/>
        </w:rPr>
        <w:t>Sensors and Actuators A: Physical</w:t>
      </w:r>
      <w:r w:rsidRPr="009F5F6B">
        <w:rPr>
          <w:sz w:val="18"/>
        </w:rPr>
        <w:t xml:space="preserve"> </w:t>
      </w:r>
      <w:r w:rsidRPr="009F5F6B">
        <w:rPr>
          <w:b/>
          <w:bCs/>
          <w:sz w:val="18"/>
        </w:rPr>
        <w:t>2021</w:t>
      </w:r>
      <w:r w:rsidRPr="009F5F6B">
        <w:rPr>
          <w:sz w:val="18"/>
        </w:rPr>
        <w:t xml:space="preserve">, </w:t>
      </w:r>
      <w:r w:rsidRPr="009F5F6B">
        <w:rPr>
          <w:i/>
          <w:iCs/>
          <w:sz w:val="18"/>
        </w:rPr>
        <w:t>331</w:t>
      </w:r>
      <w:r w:rsidRPr="009F5F6B">
        <w:rPr>
          <w:sz w:val="18"/>
        </w:rPr>
        <w:t xml:space="preserve">, 112900, </w:t>
      </w:r>
      <w:proofErr w:type="gramStart"/>
      <w:r w:rsidRPr="009F5F6B">
        <w:rPr>
          <w:sz w:val="18"/>
        </w:rPr>
        <w:t>doi:10.1016/j.sna</w:t>
      </w:r>
      <w:proofErr w:type="gramEnd"/>
      <w:r w:rsidRPr="009F5F6B">
        <w:rPr>
          <w:sz w:val="18"/>
        </w:rPr>
        <w:t>.2021.112900.</w:t>
      </w:r>
    </w:p>
    <w:p w14:paraId="5B6E2B7A" w14:textId="77777777" w:rsidR="009F5F6B" w:rsidRPr="009F5F6B" w:rsidRDefault="009F5F6B" w:rsidP="009F5F6B">
      <w:pPr>
        <w:pStyle w:val="Bibliography"/>
        <w:rPr>
          <w:sz w:val="18"/>
        </w:rPr>
      </w:pPr>
      <w:r w:rsidRPr="009F5F6B">
        <w:rPr>
          <w:sz w:val="18"/>
        </w:rPr>
        <w:t xml:space="preserve">10. </w:t>
      </w:r>
      <w:r w:rsidRPr="009F5F6B">
        <w:rPr>
          <w:sz w:val="18"/>
        </w:rPr>
        <w:tab/>
      </w:r>
      <w:proofErr w:type="spellStart"/>
      <w:r w:rsidRPr="009F5F6B">
        <w:rPr>
          <w:sz w:val="18"/>
        </w:rPr>
        <w:t>Ishac</w:t>
      </w:r>
      <w:proofErr w:type="spellEnd"/>
      <w:r w:rsidRPr="009F5F6B">
        <w:rPr>
          <w:sz w:val="18"/>
        </w:rPr>
        <w:t xml:space="preserve">, K.; Suzuki, K. </w:t>
      </w:r>
      <w:proofErr w:type="spellStart"/>
      <w:r w:rsidRPr="009F5F6B">
        <w:rPr>
          <w:sz w:val="18"/>
        </w:rPr>
        <w:t>LifeChair</w:t>
      </w:r>
      <w:proofErr w:type="spellEnd"/>
      <w:r w:rsidRPr="009F5F6B">
        <w:rPr>
          <w:sz w:val="18"/>
        </w:rPr>
        <w:t xml:space="preserve">: A Conductive Fabric Sensor-Based Smart Cushion for Actively Shaping Sitting Posture. </w:t>
      </w:r>
      <w:r w:rsidRPr="009F5F6B">
        <w:rPr>
          <w:i/>
          <w:iCs/>
          <w:sz w:val="18"/>
        </w:rPr>
        <w:t>Sensors</w:t>
      </w:r>
      <w:r w:rsidRPr="009F5F6B">
        <w:rPr>
          <w:sz w:val="18"/>
        </w:rPr>
        <w:t xml:space="preserve"> </w:t>
      </w:r>
      <w:r w:rsidRPr="009F5F6B">
        <w:rPr>
          <w:b/>
          <w:bCs/>
          <w:sz w:val="18"/>
        </w:rPr>
        <w:t>2018</w:t>
      </w:r>
      <w:r w:rsidRPr="009F5F6B">
        <w:rPr>
          <w:sz w:val="18"/>
        </w:rPr>
        <w:t xml:space="preserve">, </w:t>
      </w:r>
      <w:r w:rsidRPr="009F5F6B">
        <w:rPr>
          <w:i/>
          <w:iCs/>
          <w:sz w:val="18"/>
        </w:rPr>
        <w:t>18</w:t>
      </w:r>
      <w:r w:rsidRPr="009F5F6B">
        <w:rPr>
          <w:sz w:val="18"/>
        </w:rPr>
        <w:t>, 2261, doi:10.3390/s18072261.</w:t>
      </w:r>
    </w:p>
    <w:p w14:paraId="2C86DA90" w14:textId="77777777" w:rsidR="009F5F6B" w:rsidRPr="009F5F6B" w:rsidRDefault="009F5F6B" w:rsidP="009F5F6B">
      <w:pPr>
        <w:pStyle w:val="Bibliography"/>
        <w:rPr>
          <w:sz w:val="18"/>
        </w:rPr>
      </w:pPr>
      <w:r w:rsidRPr="009F5F6B">
        <w:rPr>
          <w:sz w:val="18"/>
        </w:rPr>
        <w:t xml:space="preserve">11. </w:t>
      </w:r>
      <w:r w:rsidRPr="009F5F6B">
        <w:rPr>
          <w:sz w:val="18"/>
        </w:rPr>
        <w:tab/>
        <w:t xml:space="preserve">Ren, X.; Yu, B.; Lu, Y.; Chen, Y.; Pu, P. </w:t>
      </w:r>
      <w:proofErr w:type="spellStart"/>
      <w:r w:rsidRPr="009F5F6B">
        <w:rPr>
          <w:sz w:val="18"/>
        </w:rPr>
        <w:t>HealthSit</w:t>
      </w:r>
      <w:proofErr w:type="spellEnd"/>
      <w:r w:rsidRPr="009F5F6B">
        <w:rPr>
          <w:sz w:val="18"/>
        </w:rPr>
        <w:t xml:space="preserve">: Designing Posture-Based Interaction to Promote Exercise during Fitness Breaks. </w:t>
      </w:r>
      <w:r w:rsidRPr="009F5F6B">
        <w:rPr>
          <w:i/>
          <w:iCs/>
          <w:sz w:val="18"/>
        </w:rPr>
        <w:t>International Journal of Human–Computer Interaction</w:t>
      </w:r>
      <w:r w:rsidRPr="009F5F6B">
        <w:rPr>
          <w:sz w:val="18"/>
        </w:rPr>
        <w:t xml:space="preserve"> </w:t>
      </w:r>
      <w:r w:rsidRPr="009F5F6B">
        <w:rPr>
          <w:b/>
          <w:bCs/>
          <w:sz w:val="18"/>
        </w:rPr>
        <w:t>2019</w:t>
      </w:r>
      <w:r w:rsidRPr="009F5F6B">
        <w:rPr>
          <w:sz w:val="18"/>
        </w:rPr>
        <w:t xml:space="preserve">, </w:t>
      </w:r>
      <w:r w:rsidRPr="009F5F6B">
        <w:rPr>
          <w:i/>
          <w:iCs/>
          <w:sz w:val="18"/>
        </w:rPr>
        <w:t>35</w:t>
      </w:r>
      <w:r w:rsidRPr="009F5F6B">
        <w:rPr>
          <w:sz w:val="18"/>
        </w:rPr>
        <w:t>, 870–885, doi:10.1080/10447318.2018.1506641.</w:t>
      </w:r>
    </w:p>
    <w:p w14:paraId="4C7B87B9" w14:textId="77777777" w:rsidR="009F5F6B" w:rsidRPr="009F5F6B" w:rsidRDefault="009F5F6B" w:rsidP="009F5F6B">
      <w:pPr>
        <w:pStyle w:val="Bibliography"/>
        <w:rPr>
          <w:sz w:val="18"/>
        </w:rPr>
      </w:pPr>
      <w:r w:rsidRPr="009F5F6B">
        <w:rPr>
          <w:sz w:val="18"/>
        </w:rPr>
        <w:t xml:space="preserve">12. </w:t>
      </w:r>
      <w:r w:rsidRPr="009F5F6B">
        <w:rPr>
          <w:sz w:val="18"/>
        </w:rPr>
        <w:tab/>
      </w:r>
      <w:proofErr w:type="spellStart"/>
      <w:r w:rsidRPr="009F5F6B">
        <w:rPr>
          <w:sz w:val="18"/>
        </w:rPr>
        <w:t>Tekscan</w:t>
      </w:r>
      <w:proofErr w:type="spellEnd"/>
      <w:r w:rsidRPr="009F5F6B">
        <w:rPr>
          <w:sz w:val="18"/>
        </w:rPr>
        <w:t xml:space="preserve"> </w:t>
      </w:r>
      <w:proofErr w:type="spellStart"/>
      <w:r w:rsidRPr="009F5F6B">
        <w:rPr>
          <w:sz w:val="18"/>
        </w:rPr>
        <w:t>Tekscan</w:t>
      </w:r>
      <w:proofErr w:type="spellEnd"/>
      <w:r w:rsidRPr="009F5F6B">
        <w:rPr>
          <w:sz w:val="18"/>
        </w:rPr>
        <w:t xml:space="preserve"> Available online: https://www.tekscan.com (accessed on 8 October 2024).</w:t>
      </w:r>
    </w:p>
    <w:p w14:paraId="69D67379" w14:textId="6BAEFCD3" w:rsidR="00B958EA" w:rsidRDefault="00321B44" w:rsidP="00321B44">
      <w:pPr>
        <w:pStyle w:val="MDPI71References"/>
        <w:numPr>
          <w:ilvl w:val="0"/>
          <w:numId w:val="0"/>
        </w:numPr>
        <w:ind w:left="425"/>
      </w:pPr>
      <w:r>
        <w:fldChar w:fldCharType="end"/>
      </w:r>
    </w:p>
    <w:p w14:paraId="6318DA06" w14:textId="77777777" w:rsidR="00E93210" w:rsidRPr="00B958EA" w:rsidRDefault="00B958EA" w:rsidP="00B958EA">
      <w:pPr>
        <w:pStyle w:val="MDPI63Notes"/>
      </w:pPr>
      <w:r w:rsidRPr="00B958EA">
        <w:rPr>
          <w:b/>
        </w:rPr>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E93210" w:rsidRPr="00B958EA" w:rsidSect="00307E66">
      <w:headerReference w:type="even" r:id="rId18"/>
      <w:headerReference w:type="default" r:id="rId19"/>
      <w:footerReference w:type="default" r:id="rId20"/>
      <w:headerReference w:type="first" r:id="rId21"/>
      <w:footerReference w:type="first" r:id="rId22"/>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Odesola D F (FCES)" w:date="2024-10-01T10:32:00Z" w:initials="DO">
    <w:p w14:paraId="64CD53DF" w14:textId="77777777" w:rsidR="00F34A90" w:rsidRDefault="00F34A90" w:rsidP="00F34A90">
      <w:pPr>
        <w:jc w:val="left"/>
      </w:pPr>
      <w:r>
        <w:rPr>
          <w:rStyle w:val="CommentReference"/>
        </w:rPr>
        <w:annotationRef/>
      </w:r>
      <w:r>
        <w:t>Get stats on the population’s sitting habits</w:t>
      </w:r>
    </w:p>
  </w:comment>
  <w:comment w:id="1" w:author="Odesola D F (FCES)" w:date="2024-10-01T10:35:00Z" w:initials="DO">
    <w:p w14:paraId="744A2EF4" w14:textId="77777777" w:rsidR="00F34A90" w:rsidRDefault="00F34A90" w:rsidP="00F34A90">
      <w:pPr>
        <w:jc w:val="left"/>
      </w:pPr>
      <w:r>
        <w:rPr>
          <w:rStyle w:val="CommentReference"/>
        </w:rPr>
        <w:annotationRef/>
      </w:r>
      <w:r>
        <w:t>Also get stats on the inactivity of the population</w:t>
      </w:r>
    </w:p>
  </w:comment>
  <w:comment w:id="2" w:author="Odesola D F (FCES)" w:date="2024-10-01T10:36:00Z" w:initials="DO">
    <w:p w14:paraId="2E9CEC02" w14:textId="77777777" w:rsidR="00877F4C" w:rsidRDefault="00877F4C" w:rsidP="00877F4C">
      <w:pPr>
        <w:jc w:val="left"/>
      </w:pPr>
      <w:r>
        <w:rPr>
          <w:rStyle w:val="CommentReference"/>
        </w:rPr>
        <w:annotationRef/>
      </w:r>
      <w:r>
        <w:t>Discuss how musculoskeletal disorder is negatively costing the economy</w:t>
      </w:r>
    </w:p>
  </w:comment>
  <w:comment w:id="3" w:author="Odesola D F (FCES)" w:date="2024-10-07T20:21:00Z" w:initials="DO">
    <w:p w14:paraId="1C089FC6" w14:textId="77777777" w:rsidR="00621CE1" w:rsidRDefault="00621CE1" w:rsidP="00621CE1">
      <w:pPr>
        <w:jc w:val="left"/>
      </w:pPr>
      <w:r>
        <w:rPr>
          <w:rStyle w:val="CommentReference"/>
        </w:rPr>
        <w:annotationRef/>
      </w:r>
      <w:r>
        <w:t xml:space="preserve">Probably focus on sedentary behaviour </w:t>
      </w:r>
    </w:p>
  </w:comment>
  <w:comment w:id="4" w:author="Odesola D F (FCES)" w:date="2024-10-01T10:37:00Z" w:initials="DO">
    <w:p w14:paraId="24D94C6C" w14:textId="4CDD225E" w:rsidR="00877F4C" w:rsidRDefault="00877F4C" w:rsidP="00877F4C">
      <w:pPr>
        <w:jc w:val="left"/>
      </w:pPr>
      <w:r>
        <w:rPr>
          <w:rStyle w:val="CommentReference"/>
        </w:rPr>
        <w:annotationRef/>
      </w:r>
      <w:r>
        <w:t>Discuss other review studies (optional)</w:t>
      </w:r>
    </w:p>
  </w:comment>
  <w:comment w:id="5" w:author="Odesola D F (FCES)" w:date="2024-10-08T03:24:00Z" w:initials="DO">
    <w:p w14:paraId="71127D2F" w14:textId="77777777" w:rsidR="00257A4B" w:rsidRDefault="00257A4B" w:rsidP="00257A4B">
      <w:pPr>
        <w:jc w:val="left"/>
      </w:pPr>
      <w:r>
        <w:rPr>
          <w:rStyle w:val="CommentReference"/>
        </w:rPr>
        <w:annotationRef/>
      </w:r>
      <w:r>
        <w:t>Section talking about studies adopting different sensors</w:t>
      </w:r>
    </w:p>
  </w:comment>
  <w:comment w:id="6" w:author="Odesola D F (FCES)" w:date="2024-10-08T03:36:00Z" w:initials="DO">
    <w:p w14:paraId="66A3BC39" w14:textId="77777777" w:rsidR="00CA49E0" w:rsidRDefault="00CA49E0" w:rsidP="00CA49E0">
      <w:pPr>
        <w:jc w:val="left"/>
      </w:pPr>
      <w:r>
        <w:rPr>
          <w:rStyle w:val="CommentReference"/>
        </w:rPr>
        <w:annotationRef/>
      </w:r>
      <w:r>
        <w:t>Discuss the ML models being used</w:t>
      </w:r>
    </w:p>
  </w:comment>
  <w:comment w:id="7" w:author="Odesola D F (FCES)" w:date="2024-10-08T10:31:00Z" w:initials="DO">
    <w:p w14:paraId="7AD56D8E" w14:textId="77777777" w:rsidR="00FE3158" w:rsidRDefault="00FE3158" w:rsidP="00FE3158">
      <w:pPr>
        <w:jc w:val="left"/>
      </w:pPr>
      <w:r>
        <w:rPr>
          <w:rStyle w:val="CommentReference"/>
        </w:rPr>
        <w:annotationRef/>
      </w:r>
      <w:r>
        <w:t>Add figure showing 5 different sitting postures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4CD53DF" w15:done="0"/>
  <w15:commentEx w15:paraId="744A2EF4" w15:paraIdParent="64CD53DF" w15:done="0"/>
  <w15:commentEx w15:paraId="2E9CEC02" w15:paraIdParent="64CD53DF" w15:done="0"/>
  <w15:commentEx w15:paraId="1C089FC6" w15:paraIdParent="64CD53DF" w15:done="0"/>
  <w15:commentEx w15:paraId="24D94C6C" w15:done="0"/>
  <w15:commentEx w15:paraId="71127D2F" w15:done="0"/>
  <w15:commentEx w15:paraId="66A3BC39" w15:done="0"/>
  <w15:commentEx w15:paraId="7AD56D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9550AFF" w16cex:dateUtc="2024-10-01T09:32:00Z"/>
  <w16cex:commentExtensible w16cex:durableId="79886FAD" w16cex:dateUtc="2024-10-01T09:35:00Z"/>
  <w16cex:commentExtensible w16cex:durableId="02BCA6C3" w16cex:dateUtc="2024-10-01T09:36:00Z"/>
  <w16cex:commentExtensible w16cex:durableId="009C6DF7" w16cex:dateUtc="2024-10-07T19:21:00Z"/>
  <w16cex:commentExtensible w16cex:durableId="0D6FE296" w16cex:dateUtc="2024-10-01T09:37:00Z"/>
  <w16cex:commentExtensible w16cex:durableId="253370BB" w16cex:dateUtc="2024-10-08T02:24:00Z"/>
  <w16cex:commentExtensible w16cex:durableId="11EC1ACC" w16cex:dateUtc="2024-10-08T02:36:00Z"/>
  <w16cex:commentExtensible w16cex:durableId="0D11B984" w16cex:dateUtc="2024-10-08T0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4CD53DF" w16cid:durableId="79550AFF"/>
  <w16cid:commentId w16cid:paraId="744A2EF4" w16cid:durableId="79886FAD"/>
  <w16cid:commentId w16cid:paraId="2E9CEC02" w16cid:durableId="02BCA6C3"/>
  <w16cid:commentId w16cid:paraId="1C089FC6" w16cid:durableId="009C6DF7"/>
  <w16cid:commentId w16cid:paraId="24D94C6C" w16cid:durableId="0D6FE296"/>
  <w16cid:commentId w16cid:paraId="71127D2F" w16cid:durableId="253370BB"/>
  <w16cid:commentId w16cid:paraId="66A3BC39" w16cid:durableId="11EC1ACC"/>
  <w16cid:commentId w16cid:paraId="7AD56D8E" w16cid:durableId="0D11B9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1B302E" w14:textId="77777777" w:rsidR="002834DE" w:rsidRDefault="002834DE">
      <w:pPr>
        <w:spacing w:line="240" w:lineRule="auto"/>
      </w:pPr>
      <w:r>
        <w:separator/>
      </w:r>
    </w:p>
  </w:endnote>
  <w:endnote w:type="continuationSeparator" w:id="0">
    <w:p w14:paraId="5F4059FB" w14:textId="77777777" w:rsidR="002834DE" w:rsidRDefault="002834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F4BB5"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3073CC"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BD74FF2" w14:textId="77777777" w:rsidR="00494C08" w:rsidRPr="008B308E" w:rsidRDefault="00494C08" w:rsidP="00691AA3">
    <w:pPr>
      <w:pStyle w:val="MDPIfooterfirstpage"/>
      <w:tabs>
        <w:tab w:val="clear" w:pos="8845"/>
        <w:tab w:val="right" w:pos="10466"/>
      </w:tabs>
      <w:spacing w:line="240" w:lineRule="auto"/>
      <w:jc w:val="both"/>
      <w:rPr>
        <w:lang w:val="fr-CH"/>
      </w:rPr>
    </w:pPr>
    <w:proofErr w:type="spellStart"/>
    <w:r w:rsidRPr="00544B3D">
      <w:rPr>
        <w:i/>
        <w:szCs w:val="16"/>
        <w:lang w:val="it-IT"/>
      </w:rPr>
      <w:t>Sensors</w:t>
    </w:r>
    <w:proofErr w:type="spellEnd"/>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8B308E">
      <w:rPr>
        <w:lang w:val="fr-CH"/>
      </w:rPr>
      <w:tab/>
    </w:r>
    <w:r w:rsidRPr="008B308E">
      <w:rPr>
        <w:lang w:val="fr-CH"/>
      </w:rPr>
      <w:t>www.mdpi.com/journal/</w:t>
    </w:r>
    <w:proofErr w:type="spellStart"/>
    <w:r w:rsidRPr="00544B3D">
      <w:rPr>
        <w:lang w:val="it-IT"/>
      </w:rPr>
      <w:t>sensors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FA3673" w14:textId="77777777" w:rsidR="002834DE" w:rsidRDefault="002834DE">
      <w:pPr>
        <w:spacing w:line="240" w:lineRule="auto"/>
      </w:pPr>
      <w:r>
        <w:separator/>
      </w:r>
    </w:p>
  </w:footnote>
  <w:footnote w:type="continuationSeparator" w:id="0">
    <w:p w14:paraId="394E45DE" w14:textId="77777777" w:rsidR="002834DE" w:rsidRDefault="002834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1049F"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0E2BB"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2D06F6C7"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7C49718" w14:textId="77777777" w:rsidTr="00E02AA2">
      <w:trPr>
        <w:trHeight w:val="686"/>
      </w:trPr>
      <w:tc>
        <w:tcPr>
          <w:tcW w:w="3679" w:type="dxa"/>
          <w:shd w:val="clear" w:color="auto" w:fill="auto"/>
          <w:vAlign w:val="center"/>
        </w:tcPr>
        <w:p w14:paraId="54261C75"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5C622499" wp14:editId="3C22E04B">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51E8EF1"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05E969C"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21036781" wp14:editId="1AA67391">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6BE544F0"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D102BC"/>
    <w:multiLevelType w:val="hybridMultilevel"/>
    <w:tmpl w:val="50B473A0"/>
    <w:lvl w:ilvl="0" w:tplc="08090001">
      <w:start w:val="1"/>
      <w:numFmt w:val="bullet"/>
      <w:lvlText w:val=""/>
      <w:lvlJc w:val="left"/>
      <w:pPr>
        <w:ind w:left="2968" w:hanging="360"/>
      </w:pPr>
      <w:rPr>
        <w:rFonts w:ascii="Symbol" w:hAnsi="Symbol"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B32E18"/>
    <w:multiLevelType w:val="hybridMultilevel"/>
    <w:tmpl w:val="2DD6D72C"/>
    <w:lvl w:ilvl="0" w:tplc="0809000F">
      <w:start w:val="1"/>
      <w:numFmt w:val="decimal"/>
      <w:lvlText w:val="%1."/>
      <w:lvlJc w:val="left"/>
      <w:pPr>
        <w:ind w:left="3328" w:hanging="360"/>
      </w:p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13"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896598">
    <w:abstractNumId w:val="5"/>
  </w:num>
  <w:num w:numId="2" w16cid:durableId="2082214220">
    <w:abstractNumId w:val="7"/>
  </w:num>
  <w:num w:numId="3" w16cid:durableId="36320722">
    <w:abstractNumId w:val="3"/>
  </w:num>
  <w:num w:numId="4" w16cid:durableId="13849895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6"/>
  </w:num>
  <w:num w:numId="6" w16cid:durableId="185486536">
    <w:abstractNumId w:val="10"/>
  </w:num>
  <w:num w:numId="7" w16cid:durableId="506138153">
    <w:abstractNumId w:val="2"/>
  </w:num>
  <w:num w:numId="8" w16cid:durableId="435441756">
    <w:abstractNumId w:val="10"/>
  </w:num>
  <w:num w:numId="9" w16cid:durableId="2099599000">
    <w:abstractNumId w:val="2"/>
  </w:num>
  <w:num w:numId="10" w16cid:durableId="2097052928">
    <w:abstractNumId w:val="10"/>
  </w:num>
  <w:num w:numId="11" w16cid:durableId="561722406">
    <w:abstractNumId w:val="2"/>
  </w:num>
  <w:num w:numId="12" w16cid:durableId="389156302">
    <w:abstractNumId w:val="11"/>
  </w:num>
  <w:num w:numId="13" w16cid:durableId="1071126010">
    <w:abstractNumId w:val="10"/>
  </w:num>
  <w:num w:numId="14" w16cid:durableId="421951362">
    <w:abstractNumId w:val="2"/>
  </w:num>
  <w:num w:numId="15" w16cid:durableId="1415662396">
    <w:abstractNumId w:val="1"/>
  </w:num>
  <w:num w:numId="16" w16cid:durableId="1437555045">
    <w:abstractNumId w:val="9"/>
  </w:num>
  <w:num w:numId="17" w16cid:durableId="1787506705">
    <w:abstractNumId w:val="0"/>
  </w:num>
  <w:num w:numId="18" w16cid:durableId="1257591184">
    <w:abstractNumId w:val="10"/>
  </w:num>
  <w:num w:numId="19" w16cid:durableId="816339839">
    <w:abstractNumId w:val="2"/>
  </w:num>
  <w:num w:numId="20" w16cid:durableId="82184573">
    <w:abstractNumId w:val="1"/>
  </w:num>
  <w:num w:numId="21" w16cid:durableId="2131849546">
    <w:abstractNumId w:val="0"/>
  </w:num>
  <w:num w:numId="22" w16cid:durableId="412893780">
    <w:abstractNumId w:val="8"/>
  </w:num>
  <w:num w:numId="23" w16cid:durableId="1463156902">
    <w:abstractNumId w:val="13"/>
  </w:num>
  <w:num w:numId="24" w16cid:durableId="225382146">
    <w:abstractNumId w:val="12"/>
  </w:num>
  <w:num w:numId="25" w16cid:durableId="22001744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9"/>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F53"/>
    <w:rsid w:val="000122AB"/>
    <w:rsid w:val="00012F4D"/>
    <w:rsid w:val="000139BC"/>
    <w:rsid w:val="00031281"/>
    <w:rsid w:val="0003130D"/>
    <w:rsid w:val="00032901"/>
    <w:rsid w:val="00035DBF"/>
    <w:rsid w:val="00036414"/>
    <w:rsid w:val="00051C65"/>
    <w:rsid w:val="00054346"/>
    <w:rsid w:val="000561FF"/>
    <w:rsid w:val="00057F45"/>
    <w:rsid w:val="00061BB1"/>
    <w:rsid w:val="00064A99"/>
    <w:rsid w:val="00070792"/>
    <w:rsid w:val="00072F75"/>
    <w:rsid w:val="00074EE7"/>
    <w:rsid w:val="00074FAD"/>
    <w:rsid w:val="00080004"/>
    <w:rsid w:val="0008750F"/>
    <w:rsid w:val="000921C6"/>
    <w:rsid w:val="000A22EF"/>
    <w:rsid w:val="000B0C7D"/>
    <w:rsid w:val="000B5EC8"/>
    <w:rsid w:val="000C154A"/>
    <w:rsid w:val="000C25A8"/>
    <w:rsid w:val="000D093B"/>
    <w:rsid w:val="000D0AF6"/>
    <w:rsid w:val="000D25DC"/>
    <w:rsid w:val="000E6D20"/>
    <w:rsid w:val="00115223"/>
    <w:rsid w:val="001154C0"/>
    <w:rsid w:val="0013238C"/>
    <w:rsid w:val="0013291E"/>
    <w:rsid w:val="00135066"/>
    <w:rsid w:val="00141D18"/>
    <w:rsid w:val="001445B9"/>
    <w:rsid w:val="00145B73"/>
    <w:rsid w:val="00146F28"/>
    <w:rsid w:val="00155694"/>
    <w:rsid w:val="00163483"/>
    <w:rsid w:val="00164AE5"/>
    <w:rsid w:val="00171982"/>
    <w:rsid w:val="00171992"/>
    <w:rsid w:val="0017537C"/>
    <w:rsid w:val="00182F27"/>
    <w:rsid w:val="00183C47"/>
    <w:rsid w:val="001A280C"/>
    <w:rsid w:val="001B2108"/>
    <w:rsid w:val="001B3687"/>
    <w:rsid w:val="001B3B25"/>
    <w:rsid w:val="001B65E3"/>
    <w:rsid w:val="001C4008"/>
    <w:rsid w:val="001C448B"/>
    <w:rsid w:val="001E2AEB"/>
    <w:rsid w:val="001F5853"/>
    <w:rsid w:val="00214271"/>
    <w:rsid w:val="00217BC0"/>
    <w:rsid w:val="00222CA6"/>
    <w:rsid w:val="00223486"/>
    <w:rsid w:val="00226328"/>
    <w:rsid w:val="0023111C"/>
    <w:rsid w:val="00232AD5"/>
    <w:rsid w:val="00241D00"/>
    <w:rsid w:val="00251416"/>
    <w:rsid w:val="002532CA"/>
    <w:rsid w:val="00253947"/>
    <w:rsid w:val="00255A6D"/>
    <w:rsid w:val="00257A4B"/>
    <w:rsid w:val="0026576E"/>
    <w:rsid w:val="002743C7"/>
    <w:rsid w:val="0028224B"/>
    <w:rsid w:val="002834DE"/>
    <w:rsid w:val="00291C82"/>
    <w:rsid w:val="002A1F1B"/>
    <w:rsid w:val="002A4F12"/>
    <w:rsid w:val="002A557B"/>
    <w:rsid w:val="002A77E9"/>
    <w:rsid w:val="002B5297"/>
    <w:rsid w:val="002B786A"/>
    <w:rsid w:val="002C3209"/>
    <w:rsid w:val="002C622D"/>
    <w:rsid w:val="002D6365"/>
    <w:rsid w:val="002D7D5E"/>
    <w:rsid w:val="002E327A"/>
    <w:rsid w:val="002F24E0"/>
    <w:rsid w:val="002F26EF"/>
    <w:rsid w:val="002F2BD0"/>
    <w:rsid w:val="00304ECE"/>
    <w:rsid w:val="00307E66"/>
    <w:rsid w:val="0031544F"/>
    <w:rsid w:val="00316D9A"/>
    <w:rsid w:val="00320D3C"/>
    <w:rsid w:val="00321B44"/>
    <w:rsid w:val="00321E01"/>
    <w:rsid w:val="00324A8C"/>
    <w:rsid w:val="00326141"/>
    <w:rsid w:val="00331911"/>
    <w:rsid w:val="00340BBC"/>
    <w:rsid w:val="00344DB3"/>
    <w:rsid w:val="00351B4C"/>
    <w:rsid w:val="00354C2D"/>
    <w:rsid w:val="0036011B"/>
    <w:rsid w:val="003609A1"/>
    <w:rsid w:val="003652CD"/>
    <w:rsid w:val="00365BB4"/>
    <w:rsid w:val="00372EE7"/>
    <w:rsid w:val="00375A07"/>
    <w:rsid w:val="003A2904"/>
    <w:rsid w:val="003A3FC2"/>
    <w:rsid w:val="003A6333"/>
    <w:rsid w:val="003B20F2"/>
    <w:rsid w:val="003B2676"/>
    <w:rsid w:val="003B313C"/>
    <w:rsid w:val="003C08D6"/>
    <w:rsid w:val="003C26E1"/>
    <w:rsid w:val="003C7292"/>
    <w:rsid w:val="003D428C"/>
    <w:rsid w:val="003D660D"/>
    <w:rsid w:val="003D68F2"/>
    <w:rsid w:val="003D6D46"/>
    <w:rsid w:val="003E1F3A"/>
    <w:rsid w:val="003E2099"/>
    <w:rsid w:val="003E46C7"/>
    <w:rsid w:val="003E7DD1"/>
    <w:rsid w:val="003E7FFA"/>
    <w:rsid w:val="003F0D48"/>
    <w:rsid w:val="003F1EA4"/>
    <w:rsid w:val="003F3E95"/>
    <w:rsid w:val="003F5356"/>
    <w:rsid w:val="003F6B55"/>
    <w:rsid w:val="0040008C"/>
    <w:rsid w:val="00401D30"/>
    <w:rsid w:val="004026F5"/>
    <w:rsid w:val="004156D6"/>
    <w:rsid w:val="0045658A"/>
    <w:rsid w:val="00466881"/>
    <w:rsid w:val="00473E89"/>
    <w:rsid w:val="00483ABD"/>
    <w:rsid w:val="004846E4"/>
    <w:rsid w:val="004853C6"/>
    <w:rsid w:val="0048591A"/>
    <w:rsid w:val="004860FC"/>
    <w:rsid w:val="0049403A"/>
    <w:rsid w:val="00494C08"/>
    <w:rsid w:val="004955E5"/>
    <w:rsid w:val="0049666E"/>
    <w:rsid w:val="00497020"/>
    <w:rsid w:val="00497112"/>
    <w:rsid w:val="004A432D"/>
    <w:rsid w:val="004A49D9"/>
    <w:rsid w:val="004A66FF"/>
    <w:rsid w:val="004A6981"/>
    <w:rsid w:val="004B2B0E"/>
    <w:rsid w:val="004C3326"/>
    <w:rsid w:val="004D3153"/>
    <w:rsid w:val="004D7751"/>
    <w:rsid w:val="004D7BC9"/>
    <w:rsid w:val="004F560F"/>
    <w:rsid w:val="004F5EEF"/>
    <w:rsid w:val="004F5F68"/>
    <w:rsid w:val="00521416"/>
    <w:rsid w:val="00524451"/>
    <w:rsid w:val="00535E6D"/>
    <w:rsid w:val="00553910"/>
    <w:rsid w:val="00554016"/>
    <w:rsid w:val="005608DF"/>
    <w:rsid w:val="00560CE4"/>
    <w:rsid w:val="00562FC7"/>
    <w:rsid w:val="005643C5"/>
    <w:rsid w:val="0057218A"/>
    <w:rsid w:val="00572A35"/>
    <w:rsid w:val="005739E1"/>
    <w:rsid w:val="00582E73"/>
    <w:rsid w:val="005851B2"/>
    <w:rsid w:val="0058611F"/>
    <w:rsid w:val="005939A2"/>
    <w:rsid w:val="005942A1"/>
    <w:rsid w:val="005955F6"/>
    <w:rsid w:val="00597617"/>
    <w:rsid w:val="005A4FCA"/>
    <w:rsid w:val="005A537D"/>
    <w:rsid w:val="005B040E"/>
    <w:rsid w:val="005B2BBA"/>
    <w:rsid w:val="005B33B4"/>
    <w:rsid w:val="005C14FB"/>
    <w:rsid w:val="005C1CA5"/>
    <w:rsid w:val="005C64F1"/>
    <w:rsid w:val="005D0CFE"/>
    <w:rsid w:val="005D3F34"/>
    <w:rsid w:val="005E2BCD"/>
    <w:rsid w:val="005F159A"/>
    <w:rsid w:val="006008F6"/>
    <w:rsid w:val="0060528D"/>
    <w:rsid w:val="0060704E"/>
    <w:rsid w:val="00621CE1"/>
    <w:rsid w:val="00621FA4"/>
    <w:rsid w:val="00622FFB"/>
    <w:rsid w:val="00625FF5"/>
    <w:rsid w:val="00630ACA"/>
    <w:rsid w:val="006317C1"/>
    <w:rsid w:val="00633515"/>
    <w:rsid w:val="00652DA3"/>
    <w:rsid w:val="00661C49"/>
    <w:rsid w:val="00667A39"/>
    <w:rsid w:val="006843E2"/>
    <w:rsid w:val="00691AA3"/>
    <w:rsid w:val="00691DC4"/>
    <w:rsid w:val="00692393"/>
    <w:rsid w:val="00696A6E"/>
    <w:rsid w:val="006A64EF"/>
    <w:rsid w:val="006B097E"/>
    <w:rsid w:val="006B20D5"/>
    <w:rsid w:val="006C4480"/>
    <w:rsid w:val="006C6ED9"/>
    <w:rsid w:val="006C6F07"/>
    <w:rsid w:val="006D3202"/>
    <w:rsid w:val="006D6377"/>
    <w:rsid w:val="006E1AAC"/>
    <w:rsid w:val="006E1CF8"/>
    <w:rsid w:val="006E79A4"/>
    <w:rsid w:val="006F2E13"/>
    <w:rsid w:val="00704B35"/>
    <w:rsid w:val="00705181"/>
    <w:rsid w:val="0070534D"/>
    <w:rsid w:val="0071214F"/>
    <w:rsid w:val="00724EB6"/>
    <w:rsid w:val="007273C6"/>
    <w:rsid w:val="00732A6D"/>
    <w:rsid w:val="007355A4"/>
    <w:rsid w:val="00743DD4"/>
    <w:rsid w:val="00745DF4"/>
    <w:rsid w:val="0075771E"/>
    <w:rsid w:val="00764ED9"/>
    <w:rsid w:val="007712FB"/>
    <w:rsid w:val="00777CAB"/>
    <w:rsid w:val="007A24AE"/>
    <w:rsid w:val="007B4388"/>
    <w:rsid w:val="007B6906"/>
    <w:rsid w:val="007B749B"/>
    <w:rsid w:val="007B7FAD"/>
    <w:rsid w:val="007C23CC"/>
    <w:rsid w:val="007F1819"/>
    <w:rsid w:val="007F2D39"/>
    <w:rsid w:val="007F61E0"/>
    <w:rsid w:val="00812D7F"/>
    <w:rsid w:val="00821C7C"/>
    <w:rsid w:val="00824F40"/>
    <w:rsid w:val="00825441"/>
    <w:rsid w:val="00826665"/>
    <w:rsid w:val="00830A8F"/>
    <w:rsid w:val="00833AAF"/>
    <w:rsid w:val="00845612"/>
    <w:rsid w:val="008465B9"/>
    <w:rsid w:val="0086092D"/>
    <w:rsid w:val="00862F8B"/>
    <w:rsid w:val="00864137"/>
    <w:rsid w:val="008666F8"/>
    <w:rsid w:val="00874E39"/>
    <w:rsid w:val="00877F4C"/>
    <w:rsid w:val="0088102D"/>
    <w:rsid w:val="0088200B"/>
    <w:rsid w:val="00882971"/>
    <w:rsid w:val="008837AF"/>
    <w:rsid w:val="008911EE"/>
    <w:rsid w:val="00892001"/>
    <w:rsid w:val="0089538F"/>
    <w:rsid w:val="00897848"/>
    <w:rsid w:val="008C4951"/>
    <w:rsid w:val="008C59BD"/>
    <w:rsid w:val="008D2D50"/>
    <w:rsid w:val="008D45E5"/>
    <w:rsid w:val="008D74C8"/>
    <w:rsid w:val="008E5863"/>
    <w:rsid w:val="008E5B7B"/>
    <w:rsid w:val="008E5E6D"/>
    <w:rsid w:val="008E7A80"/>
    <w:rsid w:val="008F0CDA"/>
    <w:rsid w:val="008F0D5C"/>
    <w:rsid w:val="00911B1A"/>
    <w:rsid w:val="00913916"/>
    <w:rsid w:val="00913BBC"/>
    <w:rsid w:val="00915F79"/>
    <w:rsid w:val="009169F1"/>
    <w:rsid w:val="00925AEC"/>
    <w:rsid w:val="009306EC"/>
    <w:rsid w:val="0094402D"/>
    <w:rsid w:val="00947030"/>
    <w:rsid w:val="00952152"/>
    <w:rsid w:val="00954494"/>
    <w:rsid w:val="00961E00"/>
    <w:rsid w:val="00967F36"/>
    <w:rsid w:val="00974112"/>
    <w:rsid w:val="00974880"/>
    <w:rsid w:val="009762B9"/>
    <w:rsid w:val="0097642D"/>
    <w:rsid w:val="009800B0"/>
    <w:rsid w:val="009822CD"/>
    <w:rsid w:val="00984B4C"/>
    <w:rsid w:val="00985EB9"/>
    <w:rsid w:val="00990FE4"/>
    <w:rsid w:val="00994B8B"/>
    <w:rsid w:val="009A435E"/>
    <w:rsid w:val="009A6675"/>
    <w:rsid w:val="009C0990"/>
    <w:rsid w:val="009C1197"/>
    <w:rsid w:val="009D0D08"/>
    <w:rsid w:val="009D5D04"/>
    <w:rsid w:val="009D68F1"/>
    <w:rsid w:val="009F5F6B"/>
    <w:rsid w:val="009F70E6"/>
    <w:rsid w:val="00A05001"/>
    <w:rsid w:val="00A07C26"/>
    <w:rsid w:val="00A131E8"/>
    <w:rsid w:val="00A13902"/>
    <w:rsid w:val="00A17DA6"/>
    <w:rsid w:val="00A34842"/>
    <w:rsid w:val="00A34E4E"/>
    <w:rsid w:val="00A36A10"/>
    <w:rsid w:val="00A40CBC"/>
    <w:rsid w:val="00A41F22"/>
    <w:rsid w:val="00A446F5"/>
    <w:rsid w:val="00A45D2B"/>
    <w:rsid w:val="00A60676"/>
    <w:rsid w:val="00A6539F"/>
    <w:rsid w:val="00A67DDB"/>
    <w:rsid w:val="00A70432"/>
    <w:rsid w:val="00A74632"/>
    <w:rsid w:val="00A763B6"/>
    <w:rsid w:val="00A77E62"/>
    <w:rsid w:val="00A84D7D"/>
    <w:rsid w:val="00A8692B"/>
    <w:rsid w:val="00A91D27"/>
    <w:rsid w:val="00A920A9"/>
    <w:rsid w:val="00A944CF"/>
    <w:rsid w:val="00AA34D1"/>
    <w:rsid w:val="00AA5DD1"/>
    <w:rsid w:val="00AB0005"/>
    <w:rsid w:val="00AB5DD6"/>
    <w:rsid w:val="00AC1248"/>
    <w:rsid w:val="00AC3061"/>
    <w:rsid w:val="00AD1D46"/>
    <w:rsid w:val="00AD57B9"/>
    <w:rsid w:val="00AE0F97"/>
    <w:rsid w:val="00AE2596"/>
    <w:rsid w:val="00AF1AF7"/>
    <w:rsid w:val="00AF504B"/>
    <w:rsid w:val="00AF52C8"/>
    <w:rsid w:val="00AF67A2"/>
    <w:rsid w:val="00B01EAE"/>
    <w:rsid w:val="00B0341F"/>
    <w:rsid w:val="00B045E6"/>
    <w:rsid w:val="00B10A1D"/>
    <w:rsid w:val="00B13A35"/>
    <w:rsid w:val="00B16D31"/>
    <w:rsid w:val="00B17B20"/>
    <w:rsid w:val="00B20D99"/>
    <w:rsid w:val="00B22FDD"/>
    <w:rsid w:val="00B3227F"/>
    <w:rsid w:val="00B363C9"/>
    <w:rsid w:val="00B41DE3"/>
    <w:rsid w:val="00B53E13"/>
    <w:rsid w:val="00B54CF1"/>
    <w:rsid w:val="00B629E5"/>
    <w:rsid w:val="00B753B4"/>
    <w:rsid w:val="00B768DE"/>
    <w:rsid w:val="00B8421D"/>
    <w:rsid w:val="00B843DF"/>
    <w:rsid w:val="00B952A3"/>
    <w:rsid w:val="00B958EA"/>
    <w:rsid w:val="00BA310A"/>
    <w:rsid w:val="00BB0DF8"/>
    <w:rsid w:val="00BB6348"/>
    <w:rsid w:val="00BB7246"/>
    <w:rsid w:val="00BD0D6D"/>
    <w:rsid w:val="00BD4CB6"/>
    <w:rsid w:val="00BE7E82"/>
    <w:rsid w:val="00BF0F0A"/>
    <w:rsid w:val="00BF6337"/>
    <w:rsid w:val="00BF78CD"/>
    <w:rsid w:val="00C1007D"/>
    <w:rsid w:val="00C137EF"/>
    <w:rsid w:val="00C24F53"/>
    <w:rsid w:val="00C266E2"/>
    <w:rsid w:val="00C26F76"/>
    <w:rsid w:val="00C31700"/>
    <w:rsid w:val="00C3191B"/>
    <w:rsid w:val="00C44DC4"/>
    <w:rsid w:val="00C467EA"/>
    <w:rsid w:val="00C56F2E"/>
    <w:rsid w:val="00C63CFB"/>
    <w:rsid w:val="00C6419F"/>
    <w:rsid w:val="00C67385"/>
    <w:rsid w:val="00C71A67"/>
    <w:rsid w:val="00C74E65"/>
    <w:rsid w:val="00C76330"/>
    <w:rsid w:val="00C84F7B"/>
    <w:rsid w:val="00C93814"/>
    <w:rsid w:val="00CA1D7B"/>
    <w:rsid w:val="00CA3C9E"/>
    <w:rsid w:val="00CA4948"/>
    <w:rsid w:val="00CA49E0"/>
    <w:rsid w:val="00CA58DF"/>
    <w:rsid w:val="00CA6928"/>
    <w:rsid w:val="00CB101D"/>
    <w:rsid w:val="00CD4B8A"/>
    <w:rsid w:val="00CD6410"/>
    <w:rsid w:val="00CD6C60"/>
    <w:rsid w:val="00CE223B"/>
    <w:rsid w:val="00CE65FD"/>
    <w:rsid w:val="00D0323C"/>
    <w:rsid w:val="00D03724"/>
    <w:rsid w:val="00D03CBA"/>
    <w:rsid w:val="00D157BF"/>
    <w:rsid w:val="00D1614C"/>
    <w:rsid w:val="00D21544"/>
    <w:rsid w:val="00D25682"/>
    <w:rsid w:val="00D2767E"/>
    <w:rsid w:val="00D30B96"/>
    <w:rsid w:val="00D35906"/>
    <w:rsid w:val="00D42D71"/>
    <w:rsid w:val="00D56F8F"/>
    <w:rsid w:val="00D57D9F"/>
    <w:rsid w:val="00D60F9D"/>
    <w:rsid w:val="00D62A8C"/>
    <w:rsid w:val="00D70AE4"/>
    <w:rsid w:val="00D8161A"/>
    <w:rsid w:val="00D836BD"/>
    <w:rsid w:val="00D84C3B"/>
    <w:rsid w:val="00D94F65"/>
    <w:rsid w:val="00DA1BD6"/>
    <w:rsid w:val="00DA1FD6"/>
    <w:rsid w:val="00DB554F"/>
    <w:rsid w:val="00DC04F0"/>
    <w:rsid w:val="00DC399A"/>
    <w:rsid w:val="00DC728D"/>
    <w:rsid w:val="00DD2C50"/>
    <w:rsid w:val="00DD34F9"/>
    <w:rsid w:val="00DE5E2F"/>
    <w:rsid w:val="00DF25C3"/>
    <w:rsid w:val="00DF2A6B"/>
    <w:rsid w:val="00DF3ACF"/>
    <w:rsid w:val="00E02AA2"/>
    <w:rsid w:val="00E04F0E"/>
    <w:rsid w:val="00E07F0F"/>
    <w:rsid w:val="00E149A1"/>
    <w:rsid w:val="00E16CB6"/>
    <w:rsid w:val="00E2476B"/>
    <w:rsid w:val="00E24A48"/>
    <w:rsid w:val="00E25B0B"/>
    <w:rsid w:val="00E3360A"/>
    <w:rsid w:val="00E35AB9"/>
    <w:rsid w:val="00E401DB"/>
    <w:rsid w:val="00E40704"/>
    <w:rsid w:val="00E460EA"/>
    <w:rsid w:val="00E467C7"/>
    <w:rsid w:val="00E46B71"/>
    <w:rsid w:val="00E53808"/>
    <w:rsid w:val="00E55A61"/>
    <w:rsid w:val="00E74609"/>
    <w:rsid w:val="00E8000C"/>
    <w:rsid w:val="00E81F53"/>
    <w:rsid w:val="00E93210"/>
    <w:rsid w:val="00E93AB3"/>
    <w:rsid w:val="00EB14EE"/>
    <w:rsid w:val="00EC38D0"/>
    <w:rsid w:val="00ED3A86"/>
    <w:rsid w:val="00ED7579"/>
    <w:rsid w:val="00EE06ED"/>
    <w:rsid w:val="00EF08AF"/>
    <w:rsid w:val="00EF6C57"/>
    <w:rsid w:val="00F0207C"/>
    <w:rsid w:val="00F077E1"/>
    <w:rsid w:val="00F17EFC"/>
    <w:rsid w:val="00F20494"/>
    <w:rsid w:val="00F22B98"/>
    <w:rsid w:val="00F303C6"/>
    <w:rsid w:val="00F30EE5"/>
    <w:rsid w:val="00F31AEC"/>
    <w:rsid w:val="00F34A90"/>
    <w:rsid w:val="00F352B4"/>
    <w:rsid w:val="00F41192"/>
    <w:rsid w:val="00F43FA0"/>
    <w:rsid w:val="00F4659E"/>
    <w:rsid w:val="00F47EE4"/>
    <w:rsid w:val="00F55287"/>
    <w:rsid w:val="00F559CB"/>
    <w:rsid w:val="00F6283E"/>
    <w:rsid w:val="00F62E4A"/>
    <w:rsid w:val="00F63563"/>
    <w:rsid w:val="00F72534"/>
    <w:rsid w:val="00F75D8B"/>
    <w:rsid w:val="00F8147A"/>
    <w:rsid w:val="00F8699A"/>
    <w:rsid w:val="00F96D1C"/>
    <w:rsid w:val="00FA7232"/>
    <w:rsid w:val="00FB2688"/>
    <w:rsid w:val="00FC230C"/>
    <w:rsid w:val="00FD3564"/>
    <w:rsid w:val="00FE06B3"/>
    <w:rsid w:val="00FE2A09"/>
    <w:rsid w:val="00FE3158"/>
    <w:rsid w:val="00FE4463"/>
    <w:rsid w:val="00FF185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16894DB"/>
  <w15:chartTrackingRefBased/>
  <w15:docId w15:val="{4DE70D04-F42B-4D23-A964-66097F933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210"/>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384"/>
      </w:tabs>
      <w:spacing w:line="240" w:lineRule="atLeast"/>
      <w:ind w:left="384" w:hanging="38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2190648">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oter" Target="footer2.xml"/></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Paper%202\sensor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0A861-2C9B-44C3-A8DB-FC477D8D9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C:\Users\faith\Documents\PhD stuff\Paper 2\sensors-template.dot</Template>
  <TotalTime>13600</TotalTime>
  <Pages>7</Pages>
  <Words>4961</Words>
  <Characters>28282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33177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60</cp:revision>
  <dcterms:created xsi:type="dcterms:W3CDTF">2024-08-29T21:11:00Z</dcterms:created>
  <dcterms:modified xsi:type="dcterms:W3CDTF">2024-10-13T19:14:00Z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id="yUKt1Ftj"/&gt;&lt;style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